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1513A1" w14:textId="560E69C4" w:rsidR="00D077E9" w:rsidRDefault="00E932C5" w:rsidP="00D70D0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C33E813" wp14:editId="650179CD">
                <wp:simplePos x="0" y="0"/>
                <wp:positionH relativeFrom="column">
                  <wp:posOffset>-204299</wp:posOffset>
                </wp:positionH>
                <wp:positionV relativeFrom="page">
                  <wp:posOffset>897924</wp:posOffset>
                </wp:positionV>
                <wp:extent cx="4687329" cy="8267700"/>
                <wp:effectExtent l="0" t="0" r="0" b="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7329" cy="826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DBAE48" w14:textId="463772F5" w:rsidR="00CB2372" w:rsidRPr="00CB2372" w:rsidRDefault="00CB2372" w:rsidP="00CB2372">
                            <w:pPr>
                              <w:jc w:val="center"/>
                            </w:pPr>
                            <w:r w:rsidRPr="00CB2372">
                              <w:rPr>
                                <w:noProof/>
                              </w:rPr>
                              <w:drawing>
                                <wp:inline distT="0" distB="0" distL="0" distR="0" wp14:anchorId="04AAA07E" wp14:editId="657FB0F5">
                                  <wp:extent cx="4159250" cy="2305050"/>
                                  <wp:effectExtent l="0" t="0" r="0" b="0"/>
                                  <wp:docPr id="19" name="Picture 19" descr="C:\Users\ponyekwere\OneDrive\BIZ\GoShop project\Goshop Project\Goshop Logo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8" descr="C:\Users\ponyekwere\OneDrive\BIZ\GoShop project\Goshop Project\Goshop Logo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59250" cy="2305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E5243D7" w14:textId="77777777" w:rsidR="00CB2372" w:rsidRDefault="00CB2372" w:rsidP="00CB237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33E813" id="Rectangle 3" o:spid="_x0000_s1026" alt="white rectangle for text on cover" style="position:absolute;margin-left:-16.1pt;margin-top:70.7pt;width:369.1pt;height:651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" fillcolor="white [3212]" stroked="f" strokeweight="2pt">
                <v:textbox>
                  <w:txbxContent>
                    <w:p w14:paraId="20DBAE48" w14:textId="463772F5" w:rsidR="00CB2372" w:rsidRPr="00CB2372" w:rsidRDefault="00CB2372" w:rsidP="00CB2372">
                      <w:pPr>
                        <w:jc w:val="center"/>
                      </w:pPr>
                      <w:r w:rsidRPr="00CB2372">
                        <w:drawing>
                          <wp:inline distT="0" distB="0" distL="0" distR="0" wp14:anchorId="04AAA07E" wp14:editId="657FB0F5">
                            <wp:extent cx="4159250" cy="2305050"/>
                            <wp:effectExtent l="0" t="0" r="0" b="0"/>
                            <wp:docPr id="19" name="Picture 19" descr="C:\Users\ponyekwere\OneDrive\BIZ\GoShop project\Goshop Project\Goshop Logo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8" descr="C:\Users\ponyekwere\OneDrive\BIZ\GoShop project\Goshop Project\Goshop Logo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59250" cy="2305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E5243D7" w14:textId="77777777" w:rsidR="00CB2372" w:rsidRDefault="00CB2372" w:rsidP="00CB2372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>
        <w:rPr>
          <w:noProof/>
        </w:rPr>
        <w:drawing>
          <wp:anchor distT="0" distB="0" distL="114300" distR="114300" simplePos="0" relativeHeight="251658240" behindDoc="1" locked="0" layoutInCell="1" allowOverlap="1" wp14:anchorId="500AADEA" wp14:editId="21C381D3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Picture 1" descr="street view with city buildings, market and street s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X="-180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67"/>
      </w:tblGrid>
      <w:tr w:rsidR="00D077E9" w14:paraId="0D876111" w14:textId="77777777" w:rsidTr="00E932C5">
        <w:trPr>
          <w:trHeight w:val="1894"/>
        </w:trPr>
        <w:tc>
          <w:tcPr>
            <w:tcW w:w="6967" w:type="dxa"/>
            <w:tcBorders>
              <w:top w:val="nil"/>
              <w:left w:val="nil"/>
              <w:bottom w:val="nil"/>
              <w:right w:val="nil"/>
            </w:tcBorders>
          </w:tcPr>
          <w:p w14:paraId="619EE1DA" w14:textId="77777777" w:rsidR="00D077E9" w:rsidRDefault="00D077E9" w:rsidP="00E932C5">
            <w:pPr>
              <w:ind w:left="-90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621455B" wp14:editId="1DCEAF7B">
                      <wp:extent cx="4481384" cy="1210614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81384" cy="12106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6DCF83" w14:textId="22BDB185" w:rsidR="00D077E9" w:rsidRPr="00E932C5" w:rsidRDefault="00E932C5" w:rsidP="00D077E9">
                                  <w:pPr>
                                    <w:pStyle w:val="Title"/>
                                    <w:rPr>
                                      <w:sz w:val="40"/>
                                      <w:szCs w:val="32"/>
                                    </w:rPr>
                                  </w:pPr>
                                  <w:r w:rsidRPr="00E932C5">
                                    <w:rPr>
                                      <w:sz w:val="40"/>
                                      <w:szCs w:val="32"/>
                                    </w:rPr>
                                    <w:t>System Requirement Specification</w:t>
                                  </w:r>
                                </w:p>
                                <w:p w14:paraId="20048AD7" w14:textId="71D183E6" w:rsidR="00E932C5" w:rsidRPr="00E932C5" w:rsidRDefault="00E932C5" w:rsidP="00D077E9">
                                  <w:pPr>
                                    <w:pStyle w:val="Title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E932C5">
                                    <w:rPr>
                                      <w:sz w:val="28"/>
                                      <w:szCs w:val="28"/>
                                    </w:rPr>
                                    <w:t>GoShopGhana</w:t>
                                  </w:r>
                                </w:p>
                                <w:p w14:paraId="59BEB88B" w14:textId="4AAA5B56" w:rsidR="00D077E9" w:rsidRPr="00E932C5" w:rsidRDefault="00D077E9" w:rsidP="00D077E9">
                                  <w:pPr>
                                    <w:pStyle w:val="Title"/>
                                    <w:spacing w:after="0"/>
                                    <w:rPr>
                                      <w:sz w:val="36"/>
                                      <w:szCs w:val="28"/>
                                    </w:rPr>
                                  </w:pPr>
                                  <w:r w:rsidRPr="00E932C5">
                                    <w:rPr>
                                      <w:sz w:val="36"/>
                                      <w:szCs w:val="28"/>
                                    </w:rPr>
                                    <w:t>20</w:t>
                                  </w:r>
                                  <w:r w:rsidR="0048185D">
                                    <w:rPr>
                                      <w:sz w:val="36"/>
                                      <w:szCs w:val="28"/>
                                    </w:rPr>
                                    <w:t>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621455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7" type="#_x0000_t202" style="width:352.85pt;height:9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" filled="f" stroked="f" strokeweight=".5pt">
                      <v:textbox>
                        <w:txbxContent>
                          <w:p w14:paraId="526DCF83" w14:textId="22BDB185" w:rsidR="00D077E9" w:rsidRPr="00E932C5" w:rsidRDefault="00E932C5" w:rsidP="00D077E9">
                            <w:pPr>
                              <w:pStyle w:val="Title"/>
                              <w:rPr>
                                <w:sz w:val="40"/>
                                <w:szCs w:val="32"/>
                              </w:rPr>
                            </w:pPr>
                            <w:r w:rsidRPr="00E932C5">
                              <w:rPr>
                                <w:sz w:val="40"/>
                                <w:szCs w:val="32"/>
                              </w:rPr>
                              <w:t>System Requirement Specification</w:t>
                            </w:r>
                          </w:p>
                          <w:p w14:paraId="20048AD7" w14:textId="71D183E6" w:rsidR="00E932C5" w:rsidRPr="00E932C5" w:rsidRDefault="00E932C5" w:rsidP="00D077E9">
                            <w:pPr>
                              <w:pStyle w:val="Title"/>
                              <w:rPr>
                                <w:sz w:val="28"/>
                                <w:szCs w:val="28"/>
                              </w:rPr>
                            </w:pPr>
                            <w:r w:rsidRPr="00E932C5">
                              <w:rPr>
                                <w:sz w:val="28"/>
                                <w:szCs w:val="28"/>
                              </w:rPr>
                              <w:t>GoShopGhana</w:t>
                            </w:r>
                          </w:p>
                          <w:p w14:paraId="59BEB88B" w14:textId="4AAA5B56" w:rsidR="00D077E9" w:rsidRPr="00E932C5" w:rsidRDefault="00D077E9" w:rsidP="00D077E9">
                            <w:pPr>
                              <w:pStyle w:val="Title"/>
                              <w:spacing w:after="0"/>
                              <w:rPr>
                                <w:sz w:val="36"/>
                                <w:szCs w:val="28"/>
                              </w:rPr>
                            </w:pPr>
                            <w:r w:rsidRPr="00E932C5">
                              <w:rPr>
                                <w:sz w:val="36"/>
                                <w:szCs w:val="28"/>
                              </w:rPr>
                              <w:t>20</w:t>
                            </w:r>
                            <w:r w:rsidR="0048185D">
                              <w:rPr>
                                <w:sz w:val="36"/>
                                <w:szCs w:val="28"/>
                              </w:rPr>
                              <w:t>25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74B4449" w14:textId="77777777" w:rsidR="00D077E9" w:rsidRDefault="00D077E9" w:rsidP="00E932C5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E8B539D" wp14:editId="6213821A">
                      <wp:extent cx="1390918" cy="0"/>
                      <wp:effectExtent l="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line w14:anchorId="704F082B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" strokecolor="#242852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2298F3DC" w14:textId="77777777" w:rsidTr="00E932C5">
        <w:trPr>
          <w:trHeight w:val="7636"/>
        </w:trPr>
        <w:tc>
          <w:tcPr>
            <w:tcW w:w="6967" w:type="dxa"/>
            <w:tcBorders>
              <w:top w:val="nil"/>
              <w:left w:val="nil"/>
              <w:bottom w:val="nil"/>
              <w:right w:val="nil"/>
            </w:tcBorders>
          </w:tcPr>
          <w:p w14:paraId="1DA373AA" w14:textId="77777777" w:rsidR="00D077E9" w:rsidRDefault="00D077E9" w:rsidP="00E932C5">
            <w:pPr>
              <w:rPr>
                <w:noProof/>
              </w:rPr>
            </w:pPr>
          </w:p>
        </w:tc>
      </w:tr>
      <w:tr w:rsidR="00D077E9" w14:paraId="715A812B" w14:textId="77777777" w:rsidTr="00E932C5">
        <w:trPr>
          <w:trHeight w:val="2171"/>
        </w:trPr>
        <w:tc>
          <w:tcPr>
            <w:tcW w:w="6967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BB4362A7D8274C028F8B03C4F17087CC"/>
              </w:placeholder>
              <w15:appearance w15:val="hidden"/>
            </w:sdtPr>
            <w:sdtEndPr/>
            <w:sdtContent>
              <w:p w14:paraId="60D0141D" w14:textId="1703DAB9" w:rsidR="00D077E9" w:rsidRDefault="00D077E9" w:rsidP="00E932C5">
                <w:r w:rsidRPr="00D86945">
                  <w:rPr>
                    <w:rStyle w:val="SubtitleChar"/>
                    <w:b w:val="0"/>
                  </w:rPr>
                  <w:fldChar w:fldCharType="begin"/>
                </w:r>
                <w:r w:rsidRPr="00D86945">
                  <w:rPr>
                    <w:rStyle w:val="SubtitleChar"/>
                    <w:b w:val="0"/>
                  </w:rPr>
                  <w:instrText xml:space="preserve"> DATE  \@ "MMMM d"  \* MERGEFORMAT </w:instrText>
                </w:r>
                <w:r w:rsidRPr="00D86945">
                  <w:rPr>
                    <w:rStyle w:val="SubtitleChar"/>
                    <w:b w:val="0"/>
                  </w:rPr>
                  <w:fldChar w:fldCharType="separate"/>
                </w:r>
                <w:r w:rsidR="004944A4">
                  <w:rPr>
                    <w:rStyle w:val="SubtitleChar"/>
                    <w:b w:val="0"/>
                    <w:noProof/>
                  </w:rPr>
                  <w:t>September 5</w:t>
                </w:r>
                <w:r w:rsidRPr="00D86945">
                  <w:rPr>
                    <w:rStyle w:val="SubtitleChar"/>
                    <w:b w:val="0"/>
                  </w:rPr>
                  <w:fldChar w:fldCharType="end"/>
                </w:r>
              </w:p>
            </w:sdtContent>
          </w:sdt>
          <w:p w14:paraId="29A08A88" w14:textId="77777777" w:rsidR="00D077E9" w:rsidRDefault="00D077E9" w:rsidP="00E932C5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21731802" wp14:editId="576CC22B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line w14:anchorId="10DB52C5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" strokecolor="#242852 [3215]" strokeweight="3pt">
                      <w10:anchorlock/>
                    </v:line>
                  </w:pict>
                </mc:Fallback>
              </mc:AlternateContent>
            </w:r>
          </w:p>
          <w:p w14:paraId="0EEF4FC3" w14:textId="77777777" w:rsidR="00D077E9" w:rsidRDefault="00D077E9" w:rsidP="00E932C5">
            <w:pPr>
              <w:rPr>
                <w:noProof/>
                <w:sz w:val="10"/>
                <w:szCs w:val="10"/>
              </w:rPr>
            </w:pPr>
          </w:p>
          <w:p w14:paraId="0DD3A2D7" w14:textId="77777777" w:rsidR="00D077E9" w:rsidRDefault="00D077E9" w:rsidP="00E932C5">
            <w:pPr>
              <w:rPr>
                <w:noProof/>
                <w:sz w:val="10"/>
                <w:szCs w:val="10"/>
              </w:rPr>
            </w:pPr>
          </w:p>
          <w:p w14:paraId="0B1AD206" w14:textId="25670F41" w:rsidR="00D077E9" w:rsidRDefault="000927B2" w:rsidP="00E932C5">
            <w:sdt>
              <w:sdtPr>
                <w:id w:val="-1740469667"/>
                <w:placeholder>
                  <w:docPart w:val="E411F7A55ED34B60A0BC5360CF7F2861"/>
                </w:placeholder>
                <w15:appearance w15:val="hidden"/>
              </w:sdtPr>
              <w:sdtEndPr/>
              <w:sdtContent>
                <w:r w:rsidR="0048185D">
                  <w:t>GOSHOP GHANA</w:t>
                </w:r>
              </w:sdtContent>
            </w:sdt>
          </w:p>
          <w:p w14:paraId="1EF7E156" w14:textId="192F6B2C" w:rsidR="00D077E9" w:rsidRDefault="00D077E9" w:rsidP="00E932C5">
            <w:r w:rsidRPr="00B231E5">
              <w:t>Authored by:</w:t>
            </w:r>
            <w:r>
              <w:t xml:space="preserve"> </w:t>
            </w:r>
            <w:sdt>
              <w:sdtPr>
                <w:alias w:val="Your Name"/>
                <w:tag w:val="Your Name"/>
                <w:id w:val="-180584491"/>
                <w:placeholder>
                  <w:docPart w:val="903DF22226874CA4A0FACB172422B77D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EndPr/>
              <w:sdtContent>
                <w:r w:rsidR="0048185D">
                  <w:t>Dr. Roland Yaw Kudozia</w:t>
                </w:r>
                <w:r w:rsidR="00CB2372">
                  <w:t xml:space="preserve"> &amp; Peter M. Onyekwere</w:t>
                </w:r>
              </w:sdtContent>
            </w:sdt>
          </w:p>
          <w:p w14:paraId="268C59B7" w14:textId="77777777" w:rsidR="00D077E9" w:rsidRPr="00D86945" w:rsidRDefault="00D077E9" w:rsidP="00E932C5">
            <w:pPr>
              <w:rPr>
                <w:noProof/>
                <w:sz w:val="10"/>
                <w:szCs w:val="10"/>
              </w:rPr>
            </w:pPr>
          </w:p>
        </w:tc>
      </w:tr>
    </w:tbl>
    <w:p w14:paraId="381A3799" w14:textId="6363844C" w:rsidR="00D077E9" w:rsidRDefault="00D077E9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4B71F95" wp14:editId="7BD75197">
                <wp:simplePos x="0" y="0"/>
                <wp:positionH relativeFrom="column">
                  <wp:posOffset>-746975</wp:posOffset>
                </wp:positionH>
                <wp:positionV relativeFrom="page">
                  <wp:posOffset>6670040</wp:posOffset>
                </wp:positionV>
                <wp:extent cx="7760970" cy="3374390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37439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rect w14:anchorId="03496559" id="Rectangle 2" o:spid="_x0000_s1026" alt="colored rectangle" style="position:absolute;margin-left:-58.8pt;margin-top:525.2pt;width:611.1pt;height:265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" fillcolor="#297fd5 [3206]" stroked="f" strokeweight="2pt">
                <w10:wrap anchory="page"/>
              </v:rect>
            </w:pict>
          </mc:Fallback>
        </mc:AlternateContent>
      </w:r>
      <w:r>
        <w:br w:type="page"/>
      </w:r>
    </w:p>
    <w:p w14:paraId="60D3AE7D" w14:textId="6853CDA5" w:rsidR="00D077E9" w:rsidRPr="00096C11" w:rsidRDefault="00E932C5" w:rsidP="00D077E9">
      <w:pPr>
        <w:pStyle w:val="Heading1"/>
        <w:rPr>
          <w:rFonts w:ascii="Batang" w:eastAsia="Batang" w:hAnsi="Batang"/>
        </w:rPr>
      </w:pPr>
      <w:r w:rsidRPr="00096C11">
        <w:rPr>
          <w:rFonts w:ascii="Batang" w:eastAsia="Batang" w:hAnsi="Batang"/>
        </w:rPr>
        <w:lastRenderedPageBreak/>
        <w:t>System Requirement Specification</w:t>
      </w:r>
    </w:p>
    <w:tbl>
      <w:tblPr>
        <w:tblW w:w="9999" w:type="dxa"/>
        <w:tblInd w:w="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10"/>
      </w:tblGrid>
      <w:tr w:rsidR="00D077E9" w:rsidRPr="00096C11" w14:paraId="5D051BB5" w14:textId="77777777" w:rsidTr="00DF027C">
        <w:trPr>
          <w:trHeight w:val="3546"/>
        </w:trPr>
        <w:tc>
          <w:tcPr>
            <w:tcW w:w="9999" w:type="dxa"/>
          </w:tcPr>
          <w:sdt>
            <w:sdtPr>
              <w:rPr>
                <w:rFonts w:ascii="Batang" w:eastAsia="Batang" w:hAnsi="Batang"/>
                <w:sz w:val="24"/>
                <w:szCs w:val="24"/>
              </w:rPr>
              <w:id w:val="1660650702"/>
              <w:placeholder>
                <w:docPart w:val="012C3755E38B465FA69C90D5AD319E2D"/>
              </w:placeholder>
              <w15:dataBinding w:prefixMappings="xmlns:ns0='http://schemas.microsoft.com/temp/samples' " w:xpath="/ns0:employees[1]/ns0:employee[1]/ns0:CompanyName[1]" w:storeItemID="{00000000-0000-0000-0000-000000000000}"/>
              <w15:appearance w15:val="hidden"/>
            </w:sdtPr>
            <w:sdtEndPr>
              <w:rPr>
                <w:b/>
                <w:sz w:val="28"/>
                <w:szCs w:val="28"/>
              </w:rPr>
            </w:sdtEndPr>
            <w:sdtContent>
              <w:p w14:paraId="20CFB4B8" w14:textId="0310A04A" w:rsidR="00DF027C" w:rsidRPr="00096C11" w:rsidRDefault="00E932C5" w:rsidP="00096C11">
                <w:pPr>
                  <w:pStyle w:val="Heading2"/>
                  <w:jc w:val="both"/>
                  <w:rPr>
                    <w:rFonts w:ascii="Batang" w:eastAsia="Batang" w:hAnsi="Batang"/>
                    <w:b/>
                    <w:sz w:val="28"/>
                    <w:szCs w:val="28"/>
                  </w:rPr>
                </w:pPr>
                <w:r w:rsidRPr="00096C11">
                  <w:rPr>
                    <w:rFonts w:ascii="Batang" w:eastAsia="Batang" w:hAnsi="Batang"/>
                    <w:b/>
                    <w:sz w:val="28"/>
                    <w:szCs w:val="28"/>
                  </w:rPr>
                  <w:t>Introduction</w:t>
                </w:r>
              </w:p>
            </w:sdtContent>
          </w:sdt>
          <w:p w14:paraId="5B54BDE0" w14:textId="30374233" w:rsidR="00DF027C" w:rsidRPr="00096C11" w:rsidRDefault="00CE5849" w:rsidP="00096C11">
            <w:pPr>
              <w:pStyle w:val="Content"/>
              <w:jc w:val="both"/>
              <w:rPr>
                <w:rFonts w:ascii="Batang" w:eastAsia="Batang" w:hAnsi="Batang"/>
                <w:sz w:val="24"/>
                <w:szCs w:val="24"/>
              </w:rPr>
            </w:pPr>
            <w:r w:rsidRPr="00096C11">
              <w:rPr>
                <w:rFonts w:ascii="Batang" w:eastAsia="Batang" w:hAnsi="Batang"/>
                <w:sz w:val="24"/>
                <w:szCs w:val="24"/>
              </w:rPr>
              <w:t xml:space="preserve">As the conception of </w:t>
            </w:r>
            <w:r w:rsidR="00E932C5" w:rsidRPr="00096C11">
              <w:rPr>
                <w:rFonts w:ascii="Batang" w:eastAsia="Batang" w:hAnsi="Batang"/>
                <w:sz w:val="24"/>
                <w:szCs w:val="24"/>
              </w:rPr>
              <w:t>GoShopGhana</w:t>
            </w:r>
            <w:r w:rsidRPr="00096C11">
              <w:rPr>
                <w:rFonts w:ascii="Batang" w:eastAsia="Batang" w:hAnsi="Batang"/>
                <w:sz w:val="24"/>
                <w:szCs w:val="24"/>
              </w:rPr>
              <w:t xml:space="preserve"> idea, the</w:t>
            </w:r>
            <w:r w:rsidR="00E932C5" w:rsidRPr="00096C11">
              <w:rPr>
                <w:rFonts w:ascii="Batang" w:eastAsia="Batang" w:hAnsi="Batang"/>
                <w:sz w:val="24"/>
                <w:szCs w:val="24"/>
              </w:rPr>
              <w:t xml:space="preserve"> team has put together </w:t>
            </w:r>
            <w:r w:rsidRPr="00096C11">
              <w:rPr>
                <w:rFonts w:ascii="Batang" w:eastAsia="Batang" w:hAnsi="Batang"/>
                <w:sz w:val="24"/>
                <w:szCs w:val="24"/>
              </w:rPr>
              <w:t>the base scope</w:t>
            </w:r>
            <w:r w:rsidR="00E932C5" w:rsidRPr="00096C11">
              <w:rPr>
                <w:rFonts w:ascii="Batang" w:eastAsia="Batang" w:hAnsi="Batang"/>
                <w:sz w:val="24"/>
                <w:szCs w:val="24"/>
              </w:rPr>
              <w:t xml:space="preserve"> of </w:t>
            </w:r>
            <w:r w:rsidRPr="00096C11">
              <w:rPr>
                <w:rFonts w:ascii="Batang" w:eastAsia="Batang" w:hAnsi="Batang"/>
                <w:sz w:val="24"/>
                <w:szCs w:val="24"/>
              </w:rPr>
              <w:t>the</w:t>
            </w:r>
            <w:r w:rsidR="00E932C5" w:rsidRPr="00096C11">
              <w:rPr>
                <w:rFonts w:ascii="Batang" w:eastAsia="Batang" w:hAnsi="Batang"/>
                <w:sz w:val="24"/>
                <w:szCs w:val="24"/>
              </w:rPr>
              <w:t xml:space="preserve"> system requirements. This document will high</w:t>
            </w:r>
            <w:r w:rsidRPr="00096C11">
              <w:rPr>
                <w:rFonts w:ascii="Batang" w:eastAsia="Batang" w:hAnsi="Batang"/>
                <w:sz w:val="24"/>
                <w:szCs w:val="24"/>
              </w:rPr>
              <w:t>light the top level view of the</w:t>
            </w:r>
            <w:r w:rsidR="00E932C5" w:rsidRPr="00096C11">
              <w:rPr>
                <w:rFonts w:ascii="Batang" w:eastAsia="Batang" w:hAnsi="Batang"/>
                <w:sz w:val="24"/>
                <w:szCs w:val="24"/>
              </w:rPr>
              <w:t xml:space="preserve"> requirements and preferences.</w:t>
            </w:r>
            <w:r w:rsidR="00F45D6D" w:rsidRPr="00096C11">
              <w:rPr>
                <w:rFonts w:ascii="Batang" w:eastAsia="Batang" w:hAnsi="Batang"/>
                <w:sz w:val="24"/>
                <w:szCs w:val="24"/>
              </w:rPr>
              <w:t xml:space="preserve"> Detail plan will be created based on the finalized requirements.</w:t>
            </w:r>
            <w:r w:rsidR="00E932C5" w:rsidRPr="00096C11">
              <w:rPr>
                <w:rFonts w:ascii="Batang" w:eastAsia="Batang" w:hAnsi="Batang"/>
                <w:sz w:val="24"/>
                <w:szCs w:val="24"/>
              </w:rPr>
              <w:t xml:space="preserve"> We will be glad for any feedback on this.</w:t>
            </w:r>
          </w:p>
        </w:tc>
      </w:tr>
      <w:tr w:rsidR="00DF027C" w:rsidRPr="00096C11" w14:paraId="5A48641F" w14:textId="77777777" w:rsidTr="00DF027C">
        <w:trPr>
          <w:trHeight w:val="1899"/>
        </w:trPr>
        <w:tc>
          <w:tcPr>
            <w:tcW w:w="9999" w:type="dxa"/>
            <w:shd w:val="clear" w:color="auto" w:fill="F2F2F2" w:themeFill="background1" w:themeFillShade="F2"/>
            <w:vAlign w:val="center"/>
          </w:tcPr>
          <w:p w14:paraId="2804C6B9" w14:textId="77777777" w:rsidR="00DF027C" w:rsidRPr="00096C11" w:rsidRDefault="00DF027C" w:rsidP="00096C11">
            <w:pPr>
              <w:pStyle w:val="EmphasisText"/>
              <w:jc w:val="both"/>
              <w:rPr>
                <w:rFonts w:ascii="Batang" w:eastAsia="Batang" w:hAnsi="Batang"/>
                <w:sz w:val="24"/>
                <w:szCs w:val="24"/>
              </w:rPr>
            </w:pPr>
            <w:r w:rsidRPr="00096C11">
              <w:rPr>
                <w:rFonts w:ascii="Batang" w:eastAsia="Batang" w:hAnsi="Batang"/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2A2C495" wp14:editId="7220EB8F">
                      <wp:extent cx="5422005" cy="3130550"/>
                      <wp:effectExtent l="0" t="0" r="0" b="0"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22005" cy="3130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3D64B2" w14:textId="77777777" w:rsidR="001877CB" w:rsidRDefault="001877CB" w:rsidP="00DF027C">
                                  <w:pPr>
                                    <w:jc w:val="center"/>
                                    <w:rPr>
                                      <w:i/>
                                      <w:sz w:val="36"/>
                                    </w:rPr>
                                  </w:pPr>
                                </w:p>
                                <w:p w14:paraId="04868E7C" w14:textId="55CDAB65" w:rsidR="00DF027C" w:rsidRDefault="00DF027C" w:rsidP="00DF027C">
                                  <w:pPr>
                                    <w:jc w:val="center"/>
                                    <w:rPr>
                                      <w:i/>
                                      <w:sz w:val="36"/>
                                    </w:rPr>
                                  </w:pPr>
                                  <w:r>
                                    <w:rPr>
                                      <w:i/>
                                      <w:sz w:val="36"/>
                                    </w:rPr>
                                    <w:t>“</w:t>
                                  </w:r>
                                  <w:r w:rsidR="00E932C5">
                                    <w:rPr>
                                      <w:i/>
                                      <w:sz w:val="36"/>
                                    </w:rPr>
                                    <w:t>GoShopGhana envisage</w:t>
                                  </w:r>
                                  <w:r w:rsidR="00136495">
                                    <w:rPr>
                                      <w:i/>
                                      <w:sz w:val="36"/>
                                    </w:rPr>
                                    <w:t>s</w:t>
                                  </w:r>
                                  <w:r w:rsidR="00E932C5">
                                    <w:rPr>
                                      <w:i/>
                                      <w:sz w:val="36"/>
                                    </w:rPr>
                                    <w:t xml:space="preserve"> to be the primary and </w:t>
                                  </w:r>
                                  <w:r w:rsidR="001877CB">
                                    <w:rPr>
                                      <w:i/>
                                      <w:sz w:val="36"/>
                                    </w:rPr>
                                    <w:t>premier</w:t>
                                  </w:r>
                                  <w:r w:rsidR="00E932C5">
                                    <w:rPr>
                                      <w:i/>
                                      <w:sz w:val="36"/>
                                    </w:rPr>
                                    <w:t xml:space="preserve"> everyday </w:t>
                                  </w:r>
                                  <w:r w:rsidR="001877CB">
                                    <w:rPr>
                                      <w:i/>
                                      <w:sz w:val="36"/>
                                    </w:rPr>
                                    <w:t>shopping</w:t>
                                  </w:r>
                                  <w:r w:rsidR="00E932C5">
                                    <w:rPr>
                                      <w:i/>
                                      <w:sz w:val="36"/>
                                    </w:rPr>
                                    <w:t xml:space="preserve"> site in Ghana.</w:t>
                                  </w:r>
                                  <w:r w:rsidR="001877CB">
                                    <w:rPr>
                                      <w:i/>
                                      <w:sz w:val="36"/>
                                    </w:rPr>
                                    <w:t xml:space="preserve"> If successfully implemented can be franchised to other countries.</w:t>
                                  </w:r>
                                  <w:r>
                                    <w:rPr>
                                      <w:i/>
                                      <w:sz w:val="36"/>
                                    </w:rPr>
                                    <w:t>”</w:t>
                                  </w:r>
                                </w:p>
                                <w:p w14:paraId="4E353754" w14:textId="6A3D51AE" w:rsidR="00CE5849" w:rsidRDefault="00CE5849" w:rsidP="00DF027C">
                                  <w:pPr>
                                    <w:jc w:val="center"/>
                                  </w:pPr>
                                  <w:r>
                                    <w:rPr>
                                      <w:i/>
                                      <w:sz w:val="36"/>
                                    </w:rPr>
                                    <w:t>The approach is also to start in Greater Accra Region for at least the first 6 – 12 months before moving to other regions based on data.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2A2C495" id="Text Box 7" o:spid="_x0000_s1028" type="#_x0000_t202" style="width:426.95pt;height:2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" filled="f" stroked="f" strokeweight=".5pt">
                      <v:textbox>
                        <w:txbxContent>
                          <w:p w14:paraId="053D64B2" w14:textId="77777777" w:rsidR="001877CB" w:rsidRDefault="001877CB" w:rsidP="00DF027C">
                            <w:pPr>
                              <w:jc w:val="center"/>
                              <w:rPr>
                                <w:i/>
                                <w:sz w:val="36"/>
                              </w:rPr>
                            </w:pPr>
                          </w:p>
                          <w:p w14:paraId="04868E7C" w14:textId="55CDAB65" w:rsidR="00DF027C" w:rsidRDefault="00DF027C" w:rsidP="00DF027C">
                            <w:pPr>
                              <w:jc w:val="center"/>
                              <w:rPr>
                                <w:i/>
                                <w:sz w:val="36"/>
                              </w:rPr>
                            </w:pPr>
                            <w:r>
                              <w:rPr>
                                <w:i/>
                                <w:sz w:val="36"/>
                              </w:rPr>
                              <w:t>“</w:t>
                            </w:r>
                            <w:r w:rsidR="00E932C5">
                              <w:rPr>
                                <w:i/>
                                <w:sz w:val="36"/>
                              </w:rPr>
                              <w:t>GoShopGhana envisage</w:t>
                            </w:r>
                            <w:r w:rsidR="00136495">
                              <w:rPr>
                                <w:i/>
                                <w:sz w:val="36"/>
                              </w:rPr>
                              <w:t>s</w:t>
                            </w:r>
                            <w:r w:rsidR="00E932C5">
                              <w:rPr>
                                <w:i/>
                                <w:sz w:val="36"/>
                              </w:rPr>
                              <w:t xml:space="preserve"> to be the primary and </w:t>
                            </w:r>
                            <w:r w:rsidR="001877CB">
                              <w:rPr>
                                <w:i/>
                                <w:sz w:val="36"/>
                              </w:rPr>
                              <w:t>premier</w:t>
                            </w:r>
                            <w:r w:rsidR="00E932C5">
                              <w:rPr>
                                <w:i/>
                                <w:sz w:val="36"/>
                              </w:rPr>
                              <w:t xml:space="preserve"> everyday </w:t>
                            </w:r>
                            <w:r w:rsidR="001877CB">
                              <w:rPr>
                                <w:i/>
                                <w:sz w:val="36"/>
                              </w:rPr>
                              <w:t>shopping</w:t>
                            </w:r>
                            <w:r w:rsidR="00E932C5">
                              <w:rPr>
                                <w:i/>
                                <w:sz w:val="36"/>
                              </w:rPr>
                              <w:t xml:space="preserve"> site in Ghana.</w:t>
                            </w:r>
                            <w:r w:rsidR="001877CB">
                              <w:rPr>
                                <w:i/>
                                <w:sz w:val="36"/>
                              </w:rPr>
                              <w:t xml:space="preserve"> If successfully implemented can be franchised to other countries.</w:t>
                            </w:r>
                            <w:r>
                              <w:rPr>
                                <w:i/>
                                <w:sz w:val="36"/>
                              </w:rPr>
                              <w:t>”</w:t>
                            </w:r>
                          </w:p>
                          <w:p w14:paraId="4E353754" w14:textId="6A3D51AE" w:rsidR="00CE5849" w:rsidRDefault="00CE5849" w:rsidP="00DF027C">
                            <w:pPr>
                              <w:jc w:val="center"/>
                            </w:pPr>
                            <w:r>
                              <w:rPr>
                                <w:i/>
                                <w:sz w:val="36"/>
                              </w:rPr>
                              <w:t>The approach is also to start in Greater Accra Region for at least the first 6 – 12 months before moving to other regions based on data.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DF027C" w:rsidRPr="00096C11" w14:paraId="6CAB5B7A" w14:textId="77777777" w:rsidTr="00DF027C">
        <w:trPr>
          <w:trHeight w:val="5931"/>
        </w:trPr>
        <w:tc>
          <w:tcPr>
            <w:tcW w:w="9999" w:type="dxa"/>
          </w:tcPr>
          <w:p w14:paraId="314E4A5C" w14:textId="57CD02F7" w:rsidR="00E932C5" w:rsidRPr="00096C11" w:rsidRDefault="00E932C5" w:rsidP="00096C11">
            <w:pPr>
              <w:pStyle w:val="Content"/>
              <w:jc w:val="both"/>
              <w:rPr>
                <w:rFonts w:ascii="Batang" w:eastAsia="Batang" w:hAnsi="Batang"/>
                <w:sz w:val="24"/>
                <w:szCs w:val="24"/>
              </w:rPr>
            </w:pPr>
          </w:p>
          <w:p w14:paraId="23878A5C" w14:textId="78A75954" w:rsidR="00E932C5" w:rsidRPr="00096C11" w:rsidRDefault="00E932C5" w:rsidP="00096C11">
            <w:pPr>
              <w:pStyle w:val="Heading1"/>
              <w:jc w:val="both"/>
              <w:rPr>
                <w:rFonts w:ascii="Batang" w:eastAsia="Batang" w:hAnsi="Batang"/>
                <w:sz w:val="28"/>
                <w:szCs w:val="28"/>
              </w:rPr>
            </w:pPr>
            <w:r w:rsidRPr="00096C11">
              <w:rPr>
                <w:rFonts w:ascii="Batang" w:eastAsia="Batang" w:hAnsi="Batang"/>
                <w:sz w:val="28"/>
                <w:szCs w:val="28"/>
              </w:rPr>
              <w:t>Business Drivers</w:t>
            </w:r>
          </w:p>
          <w:p w14:paraId="471AE965" w14:textId="33EFE731" w:rsidR="00E932C5" w:rsidRPr="00096C11" w:rsidRDefault="001877CB" w:rsidP="00096C11">
            <w:pPr>
              <w:pStyle w:val="Heading1"/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Considering the current market, a niche has been identified for people to do shopping online. </w:t>
            </w:r>
            <w:r w:rsidR="0077087F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GoShopGhana will provide a versatile shopping platform to allow user to buy and sell.</w:t>
            </w:r>
            <w:r w:rsidR="00A81171" w:rsidRPr="00096C11">
              <w:rPr>
                <w:rFonts w:ascii="Batang" w:eastAsia="Batang" w:hAnsi="Batang"/>
                <w:sz w:val="24"/>
                <w:szCs w:val="24"/>
              </w:rPr>
              <w:t xml:space="preserve"> </w:t>
            </w:r>
            <w:r w:rsidR="00A81171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GoShopGhana will run a platform business model as a core model with several business units within. Some units, like Premium and the Advertising business, will </w:t>
            </w:r>
            <w:r w:rsidR="00136495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be </w:t>
            </w:r>
            <w:r w:rsidR="00A81171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tied to the e-commerce platform. For instance, Premium will help GoShopGhana reward repeat customers, thus enhancing its platform business. </w:t>
            </w:r>
            <w:r w:rsidR="0077087F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This</w:t>
            </w: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will be helpful espe</w:t>
            </w:r>
            <w:r w:rsidR="00477D59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cially busy workers who finds it</w:t>
            </w: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difficult to fit market shopping in their everyday routine.</w:t>
            </w:r>
            <w:r w:rsidR="00A81171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The platform will also promote a form of bubble network where people in the bubble can share shopping or transfer funds.</w:t>
            </w:r>
          </w:p>
          <w:p w14:paraId="3661D08E" w14:textId="06968DF0" w:rsidR="00A81171" w:rsidRPr="00096C11" w:rsidRDefault="00A81171" w:rsidP="00096C11">
            <w:pPr>
              <w:pStyle w:val="Heading1"/>
              <w:jc w:val="both"/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8"/>
                <w:szCs w:val="28"/>
              </w:rPr>
            </w:pPr>
            <w:r w:rsidRPr="00096C11"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8"/>
                <w:szCs w:val="28"/>
              </w:rPr>
              <w:t>Problems Identified</w:t>
            </w:r>
          </w:p>
          <w:p w14:paraId="5433C944" w14:textId="48679A13" w:rsidR="00A81171" w:rsidRPr="00096C11" w:rsidRDefault="00A81171" w:rsidP="00096C11">
            <w:pPr>
              <w:pStyle w:val="Heading1"/>
              <w:numPr>
                <w:ilvl w:val="0"/>
                <w:numId w:val="9"/>
              </w:numPr>
              <w:spacing w:before="0" w:after="0"/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Current shopping models are product variable instead of price variable. Th</w:t>
            </w:r>
            <w:r w:rsidR="00136495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is</w:t>
            </w: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means that a person might not know exactly how many bananas they are getting for their money. GoShopGhana plans</w:t>
            </w:r>
            <w:r w:rsidR="00477D59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to</w:t>
            </w: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</w:t>
            </w:r>
            <w:r w:rsidR="002130FE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solve this by provid</w:t>
            </w:r>
            <w:r w:rsidR="00281E03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ing</w:t>
            </w:r>
            <w:r w:rsidR="002130FE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quantified sales</w:t>
            </w:r>
            <w:r w:rsidR="00096C11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, so that instead of buying ten cedis' worth of tomatoes, the buyer will be able to</w:t>
            </w:r>
            <w:r w:rsidR="002130FE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select how many </w:t>
            </w:r>
            <w:r w:rsidR="002130FE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lastRenderedPageBreak/>
              <w:t>grams o</w:t>
            </w:r>
            <w:r w:rsidR="00281E03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r</w:t>
            </w:r>
            <w:r w:rsidR="002130FE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kilograms </w:t>
            </w:r>
            <w:r w:rsidR="00281E03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they</w:t>
            </w:r>
            <w:r w:rsidR="002130FE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wish to purchase.</w:t>
            </w:r>
            <w:r w:rsidR="005D70A6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Thus, the prices can be variable to reflect local abundance.</w:t>
            </w:r>
          </w:p>
          <w:p w14:paraId="7BA83E39" w14:textId="00F57ACA" w:rsidR="00A81171" w:rsidRPr="00096C11" w:rsidRDefault="002130FE" w:rsidP="00096C11">
            <w:pPr>
              <w:pStyle w:val="Heading1"/>
              <w:numPr>
                <w:ilvl w:val="0"/>
                <w:numId w:val="9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There is little social interaction on the current online markets. GoShopGhana will</w:t>
            </w:r>
            <w:r w:rsidR="003359FC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solve this by creating a bubble model.</w:t>
            </w: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</w:t>
            </w:r>
            <w:r w:rsidR="008369D9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This will be a form</w:t>
            </w:r>
            <w:r w:rsidR="00281E03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of</w:t>
            </w:r>
            <w:r w:rsidR="008369D9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buyer and seller network where people can borrow and lend money to others in their bubble.</w:t>
            </w:r>
          </w:p>
          <w:p w14:paraId="2CF55506" w14:textId="64744E3A" w:rsidR="008369D9" w:rsidRPr="00096C11" w:rsidRDefault="008369D9" w:rsidP="00096C11">
            <w:pPr>
              <w:pStyle w:val="Heading1"/>
              <w:numPr>
                <w:ilvl w:val="0"/>
                <w:numId w:val="9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Strict verification of users will be enforced to minimize fraud</w:t>
            </w:r>
            <w:r w:rsidR="00281E03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.</w:t>
            </w:r>
          </w:p>
          <w:p w14:paraId="7FE9E2C4" w14:textId="23F1E848" w:rsidR="008369D9" w:rsidRPr="00096C11" w:rsidRDefault="005D70A6" w:rsidP="00096C11">
            <w:pPr>
              <w:pStyle w:val="Heading1"/>
              <w:jc w:val="both"/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8"/>
                <w:szCs w:val="28"/>
              </w:rPr>
            </w:pPr>
            <w:r w:rsidRPr="00096C11"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8"/>
                <w:szCs w:val="28"/>
              </w:rPr>
              <w:t>Opportunities</w:t>
            </w:r>
            <w:r w:rsidR="008369D9" w:rsidRPr="00096C11"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8"/>
                <w:szCs w:val="28"/>
              </w:rPr>
              <w:t xml:space="preserve"> Identified</w:t>
            </w:r>
          </w:p>
          <w:p w14:paraId="4AAD846B" w14:textId="370CB0E8" w:rsidR="008369D9" w:rsidRPr="00096C11" w:rsidRDefault="005D70A6" w:rsidP="00096C11">
            <w:pPr>
              <w:pStyle w:val="Heading1"/>
              <w:numPr>
                <w:ilvl w:val="0"/>
                <w:numId w:val="18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GoShopGhana itself can sell products and services</w:t>
            </w:r>
            <w:r w:rsidR="008369D9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.</w:t>
            </w:r>
          </w:p>
          <w:p w14:paraId="1E6D5B54" w14:textId="77777777" w:rsidR="00096C11" w:rsidRDefault="005D70A6" w:rsidP="00096C11">
            <w:pPr>
              <w:pStyle w:val="Heading1"/>
              <w:numPr>
                <w:ilvl w:val="0"/>
                <w:numId w:val="18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Open platform for genuine </w:t>
            </w:r>
            <w:r w:rsidR="00BF48D8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verified </w:t>
            </w: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users</w:t>
            </w:r>
            <w:r w:rsidR="00A2646F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to buy </w:t>
            </w:r>
          </w:p>
          <w:p w14:paraId="7CEB8AE5" w14:textId="08005783" w:rsidR="005D70A6" w:rsidRPr="00096C11" w:rsidRDefault="00096C11" w:rsidP="00096C11">
            <w:pPr>
              <w:pStyle w:val="Heading1"/>
              <w:numPr>
                <w:ilvl w:val="0"/>
                <w:numId w:val="18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Open platform for genuine </w:t>
            </w:r>
            <w:r w:rsidR="00337D57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sellers and third-party stores to </w:t>
            </w:r>
            <w:r w:rsidR="00A2646F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sell</w:t>
            </w:r>
            <w:r w:rsidR="00BF48D8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.</w:t>
            </w:r>
          </w:p>
          <w:p w14:paraId="7C4987A6" w14:textId="6642AE22" w:rsidR="005D70A6" w:rsidRPr="00096C11" w:rsidRDefault="005D70A6" w:rsidP="00096C11">
            <w:pPr>
              <w:pStyle w:val="Heading1"/>
              <w:numPr>
                <w:ilvl w:val="0"/>
                <w:numId w:val="18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Opportunity to create </w:t>
            </w:r>
            <w:r w:rsidR="00337D57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a </w:t>
            </w: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franchise in other countries</w:t>
            </w:r>
            <w:r w:rsidR="00BF48D8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.</w:t>
            </w:r>
          </w:p>
          <w:p w14:paraId="14F180CB" w14:textId="0CDDA60A" w:rsidR="005D70A6" w:rsidRPr="00096C11" w:rsidRDefault="005D70A6" w:rsidP="00096C11">
            <w:pPr>
              <w:pStyle w:val="Heading1"/>
              <w:numPr>
                <w:ilvl w:val="0"/>
                <w:numId w:val="18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This platform can also serve as an advertising outlet.</w:t>
            </w:r>
          </w:p>
          <w:p w14:paraId="68F6802C" w14:textId="47615617" w:rsidR="008369D9" w:rsidRPr="00337D57" w:rsidRDefault="00096C11" w:rsidP="00096C11">
            <w:pPr>
              <w:pStyle w:val="Heading1"/>
              <w:jc w:val="both"/>
              <w:rPr>
                <w:rFonts w:ascii="Batang" w:eastAsia="Batang" w:hAnsi="Batang" w:cstheme="minorBidi"/>
                <w:b w:val="0"/>
                <w:i/>
                <w:color w:val="242852" w:themeColor="text2"/>
                <w:kern w:val="0"/>
                <w:sz w:val="20"/>
                <w:szCs w:val="24"/>
              </w:rPr>
            </w:pPr>
            <w:r w:rsidRPr="00337D57">
              <w:rPr>
                <w:rFonts w:ascii="Batang" w:eastAsia="Batang" w:hAnsi="Batang" w:cstheme="minorBidi"/>
                <w:i/>
                <w:color w:val="242852" w:themeColor="text2"/>
                <w:kern w:val="0"/>
                <w:sz w:val="20"/>
                <w:szCs w:val="24"/>
              </w:rPr>
              <w:t>Note</w:t>
            </w:r>
            <w:r w:rsidRPr="00337D57">
              <w:rPr>
                <w:rFonts w:ascii="Batang" w:eastAsia="Batang" w:hAnsi="Batang" w:cstheme="minorBidi"/>
                <w:b w:val="0"/>
                <w:i/>
                <w:color w:val="242852" w:themeColor="text2"/>
                <w:kern w:val="0"/>
                <w:sz w:val="20"/>
                <w:szCs w:val="24"/>
              </w:rPr>
              <w:t>: a</w:t>
            </w:r>
            <w:r w:rsidR="00337D57" w:rsidRPr="00337D57">
              <w:rPr>
                <w:rFonts w:ascii="Batang" w:eastAsia="Batang" w:hAnsi="Batang" w:cstheme="minorBidi"/>
                <w:b w:val="0"/>
                <w:i/>
                <w:color w:val="242852" w:themeColor="text2"/>
                <w:kern w:val="0"/>
                <w:sz w:val="20"/>
                <w:szCs w:val="24"/>
              </w:rPr>
              <w:t>, b, and e are under Phase 1, c is under Phase 2, and d will be implemented on a later date under Phase 3.</w:t>
            </w:r>
          </w:p>
          <w:p w14:paraId="18BB06C2" w14:textId="77777777" w:rsidR="005D70A6" w:rsidRPr="00337D57" w:rsidRDefault="005D70A6" w:rsidP="00096C11">
            <w:pPr>
              <w:pStyle w:val="Heading1"/>
              <w:jc w:val="both"/>
              <w:rPr>
                <w:rFonts w:ascii="Batang" w:eastAsia="Batang" w:hAnsi="Batang"/>
                <w:sz w:val="28"/>
                <w:szCs w:val="28"/>
              </w:rPr>
            </w:pPr>
            <w:r w:rsidRPr="00337D57">
              <w:rPr>
                <w:rFonts w:ascii="Batang" w:eastAsia="Batang" w:hAnsi="Batang"/>
                <w:sz w:val="28"/>
                <w:szCs w:val="28"/>
              </w:rPr>
              <w:t>Business Model</w:t>
            </w:r>
          </w:p>
          <w:p w14:paraId="0FA5E477" w14:textId="0F744FF0" w:rsidR="00A81171" w:rsidRPr="00096C11" w:rsidRDefault="00BF48D8" w:rsidP="00096C11">
            <w:pPr>
              <w:pStyle w:val="Heading1"/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The entities in GoShopGhana business model are as </w:t>
            </w:r>
            <w:r w:rsidR="001D1FCC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illustrated in the diagram below</w:t>
            </w: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:</w:t>
            </w:r>
          </w:p>
          <w:p w14:paraId="3D53EF53" w14:textId="21646709" w:rsidR="00BF48D8" w:rsidRPr="00096C11" w:rsidRDefault="00BF48D8" w:rsidP="00096C11">
            <w:pPr>
              <w:pStyle w:val="Heading1"/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noProof/>
                <w:color w:val="242852" w:themeColor="text2"/>
                <w:kern w:val="0"/>
                <w:sz w:val="24"/>
                <w:szCs w:val="24"/>
              </w:rPr>
              <w:lastRenderedPageBreak/>
              <mc:AlternateContent>
                <mc:Choice Requires="wpc">
                  <w:drawing>
                    <wp:inline distT="0" distB="0" distL="0" distR="0" wp14:anchorId="23D19784" wp14:editId="326D234E">
                      <wp:extent cx="5486400" cy="3034145"/>
                      <wp:effectExtent l="0" t="0" r="0" b="147320"/>
                      <wp:docPr id="11" name="Canvas 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13" name="Oval 13"/>
                              <wps:cNvSpPr/>
                              <wps:spPr>
                                <a:xfrm>
                                  <a:off x="2310604" y="2285835"/>
                                  <a:ext cx="1459811" cy="736134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3">
                                  <a:schemeClr val="accent5"/>
                                </a:fillRef>
                                <a:effectRef idx="2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668E529" w14:textId="206C2863" w:rsidR="00BF48D8" w:rsidRPr="00BF48D8" w:rsidRDefault="00BF48D8" w:rsidP="00BF48D8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sz w:val="22"/>
                                        <w:szCs w:val="18"/>
                                      </w:rPr>
                                    </w:pPr>
                                    <w:r w:rsidRPr="00BF48D8">
                                      <w:rPr>
                                        <w:color w:val="FFFFFF" w:themeColor="background1"/>
                                        <w:sz w:val="22"/>
                                        <w:szCs w:val="18"/>
                                      </w:rPr>
                                      <w:t>GoShopGhana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Oval 14"/>
                              <wps:cNvSpPr/>
                              <wps:spPr>
                                <a:xfrm>
                                  <a:off x="247136" y="313037"/>
                                  <a:ext cx="988540" cy="486033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54C4916" w14:textId="4836331E" w:rsidR="009A3D77" w:rsidRPr="009A3D77" w:rsidRDefault="001D1FCC" w:rsidP="009A3D77">
                                    <w:pPr>
                                      <w:jc w:val="center"/>
                                      <w:rPr>
                                        <w:b w:val="0"/>
                                        <w:color w:val="000000" w:themeColor="text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color w:val="000000" w:themeColor="text1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Sellers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Oval 15"/>
                              <wps:cNvSpPr/>
                              <wps:spPr>
                                <a:xfrm>
                                  <a:off x="1963469" y="313295"/>
                                  <a:ext cx="988060" cy="48577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1092FA4" w14:textId="275F6E9E" w:rsidR="009A3D77" w:rsidRPr="009A3D77" w:rsidRDefault="001D1FCC" w:rsidP="009A3D77">
                                    <w:pPr>
                                      <w:jc w:val="center"/>
                                      <w:rPr>
                                        <w:b w:val="0"/>
                                        <w:color w:val="000000" w:themeColor="text1"/>
                                        <w:sz w:val="24"/>
                                        <w:szCs w:val="24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eastAsia="MS Mincho"/>
                                        <w:b w:val="0"/>
                                        <w:bCs/>
                                        <w:color w:val="000000" w:themeColor="text1"/>
                                        <w:szCs w:val="28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Buyers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Cloud 20"/>
                              <wps:cNvSpPr/>
                              <wps:spPr>
                                <a:xfrm>
                                  <a:off x="4003588" y="153551"/>
                                  <a:ext cx="1375719" cy="931446"/>
                                </a:xfrm>
                                <a:prstGeom prst="cloud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3"/>
                                </a:lnRef>
                                <a:fillRef idx="2">
                                  <a:schemeClr val="accent3"/>
                                </a:fillRef>
                                <a:effectRef idx="1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96AD9BB" w14:textId="3C446542" w:rsidR="009A3D77" w:rsidRDefault="009A3D77" w:rsidP="009A3D77">
                                    <w:pPr>
                                      <w:jc w:val="center"/>
                                    </w:pPr>
                                    <w:r>
                                      <w:t>User bubbles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Straight Arrow Connector 21"/>
                              <wps:cNvCnPr>
                                <a:stCxn id="20" idx="1"/>
                                <a:endCxn id="13" idx="7"/>
                              </wps:cNvCnPr>
                              <wps:spPr>
                                <a:xfrm flipH="1">
                                  <a:off x="3556631" y="1084005"/>
                                  <a:ext cx="1134817" cy="130963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" name="Straight Arrow Connector 22"/>
                              <wps:cNvCnPr>
                                <a:endCxn id="15" idx="2"/>
                              </wps:cNvCnPr>
                              <wps:spPr>
                                <a:xfrm>
                                  <a:off x="1235676" y="551935"/>
                                  <a:ext cx="727793" cy="424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" name="Straight Arrow Connector 23"/>
                              <wps:cNvCnPr>
                                <a:stCxn id="14" idx="4"/>
                                <a:endCxn id="13" idx="2"/>
                              </wps:cNvCnPr>
                              <wps:spPr>
                                <a:xfrm>
                                  <a:off x="741406" y="799070"/>
                                  <a:ext cx="1569198" cy="185483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" name="Straight Arrow Connector 24"/>
                              <wps:cNvCnPr>
                                <a:stCxn id="15" idx="4"/>
                                <a:endCxn id="13" idx="1"/>
                              </wps:cNvCnPr>
                              <wps:spPr>
                                <a:xfrm>
                                  <a:off x="2457499" y="799070"/>
                                  <a:ext cx="66889" cy="159456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" name="Text Box 25"/>
                              <wps:cNvSpPr txBox="1"/>
                              <wps:spPr>
                                <a:xfrm>
                                  <a:off x="873211" y="21672"/>
                                  <a:ext cx="1869989" cy="29157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7170ACB" w14:textId="4704DFB0" w:rsidR="009A3D77" w:rsidRPr="00C84A8B" w:rsidRDefault="009A3D77">
                                    <w:pPr>
                                      <w:rPr>
                                        <w:b w:val="0"/>
                                        <w:bCs/>
                                        <w:sz w:val="24"/>
                                        <w:szCs w:val="20"/>
                                      </w:rPr>
                                    </w:pPr>
                                    <w:r w:rsidRPr="00C84A8B">
                                      <w:rPr>
                                        <w:b w:val="0"/>
                                        <w:bCs/>
                                        <w:sz w:val="24"/>
                                        <w:szCs w:val="20"/>
                                      </w:rPr>
                                      <w:t xml:space="preserve">Buying and selling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Straight Arrow Connector 26"/>
                              <wps:cNvCnPr>
                                <a:stCxn id="15" idx="6"/>
                                <a:endCxn id="20" idx="2"/>
                              </wps:cNvCnPr>
                              <wps:spPr>
                                <a:xfrm>
                                  <a:off x="2951529" y="556183"/>
                                  <a:ext cx="1056326" cy="6309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" name="Text Box 25"/>
                              <wps:cNvSpPr txBox="1"/>
                              <wps:spPr>
                                <a:xfrm>
                                  <a:off x="2863799" y="182061"/>
                                  <a:ext cx="1422260" cy="3488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15D09C1" w14:textId="74F1E633" w:rsidR="009A3D77" w:rsidRPr="00C84A8B" w:rsidRDefault="009A3D77" w:rsidP="009A3D77">
                                    <w:pPr>
                                      <w:rPr>
                                        <w:sz w:val="22"/>
                                      </w:rPr>
                                    </w:pPr>
                                    <w:r w:rsidRPr="00C84A8B">
                                      <w:rPr>
                                        <w:rFonts w:ascii="Calibri" w:eastAsia="MS Mincho" w:hAnsi="Calibri"/>
                                        <w:b w:val="0"/>
                                        <w:bCs/>
                                        <w:color w:val="242852"/>
                                        <w:sz w:val="24"/>
                                        <w:szCs w:val="24"/>
                                      </w:rPr>
                                      <w:t xml:space="preserve">User networks 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Text Box 25"/>
                              <wps:cNvSpPr txBox="1"/>
                              <wps:spPr>
                                <a:xfrm rot="2968274">
                                  <a:off x="387713" y="1554021"/>
                                  <a:ext cx="1869440" cy="36724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5193FD8" w14:textId="0F84FAEB" w:rsidR="009A3D77" w:rsidRPr="00C84A8B" w:rsidRDefault="009A3D77" w:rsidP="009A3D77">
                                    <w:pPr>
                                      <w:rPr>
                                        <w:sz w:val="22"/>
                                      </w:rPr>
                                    </w:pPr>
                                    <w:r w:rsidRPr="00C84A8B">
                                      <w:rPr>
                                        <w:rFonts w:ascii="Calibri" w:eastAsia="MS Mincho" w:hAnsi="Calibri"/>
                                        <w:b w:val="0"/>
                                        <w:bCs/>
                                        <w:color w:val="242852"/>
                                        <w:sz w:val="24"/>
                                        <w:szCs w:val="24"/>
                                      </w:rPr>
                                      <w:t xml:space="preserve">Register and verified 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Text Box 25"/>
                              <wps:cNvSpPr txBox="1"/>
                              <wps:spPr>
                                <a:xfrm rot="18453505">
                                  <a:off x="3376655" y="1443085"/>
                                  <a:ext cx="1869440" cy="3172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3D5B23A" w14:textId="25231B05" w:rsidR="009724D3" w:rsidRPr="00C84A8B" w:rsidRDefault="009724D3" w:rsidP="009724D3">
                                    <w:pPr>
                                      <w:rPr>
                                        <w:b w:val="0"/>
                                        <w:bCs/>
                                        <w:sz w:val="22"/>
                                      </w:rPr>
                                    </w:pPr>
                                    <w:r w:rsidRPr="00C84A8B">
                                      <w:rPr>
                                        <w:rFonts w:ascii="Calibri" w:eastAsia="MS Mincho" w:hAnsi="Calibri"/>
                                        <w:b w:val="0"/>
                                        <w:bCs/>
                                        <w:color w:val="242852"/>
                                        <w:sz w:val="24"/>
                                        <w:szCs w:val="24"/>
                                      </w:rPr>
                                      <w:t xml:space="preserve">Bubble management 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Oval 33"/>
                              <wps:cNvSpPr/>
                              <wps:spPr>
                                <a:xfrm>
                                  <a:off x="1197641" y="893371"/>
                                  <a:ext cx="1213049" cy="485775"/>
                                </a:xfrm>
                                <a:prstGeom prst="ellips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6426871" w14:textId="4812D630" w:rsidR="003503B8" w:rsidRPr="00C84A8B" w:rsidRDefault="003503B8" w:rsidP="003503B8">
                                    <w:pPr>
                                      <w:jc w:val="center"/>
                                      <w:rPr>
                                        <w:b w:val="0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C84A8B">
                                      <w:rPr>
                                        <w:rFonts w:eastAsia="MS Mincho"/>
                                        <w:b w:val="0"/>
                                        <w:bCs/>
                                        <w:shadow/>
                                        <w:color w:val="000000"/>
                                        <w:szCs w:val="28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</w:rPr>
                                      <w:t>Products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Straight Arrow Connector 4"/>
                              <wps:cNvCnPr>
                                <a:stCxn id="14" idx="5"/>
                                <a:endCxn id="33" idx="1"/>
                              </wps:cNvCnPr>
                              <wps:spPr>
                                <a:xfrm>
                                  <a:off x="1090908" y="727865"/>
                                  <a:ext cx="284380" cy="23660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" name="Straight Arrow Connector 17"/>
                              <wps:cNvCnPr>
                                <a:stCxn id="33" idx="7"/>
                                <a:endCxn id="15" idx="4"/>
                              </wps:cNvCnPr>
                              <wps:spPr>
                                <a:xfrm flipV="1">
                                  <a:off x="2233043" y="799040"/>
                                  <a:ext cx="224456" cy="16543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" name="Straight Arrow Connector 18"/>
                              <wps:cNvCnPr>
                                <a:stCxn id="33" idx="4"/>
                                <a:endCxn id="13" idx="1"/>
                              </wps:cNvCnPr>
                              <wps:spPr>
                                <a:xfrm>
                                  <a:off x="1804166" y="1379094"/>
                                  <a:ext cx="720222" cy="1014454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headEnd type="triangle"/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4" name="Text Box 25"/>
                              <wps:cNvSpPr txBox="1"/>
                              <wps:spPr>
                                <a:xfrm rot="5211309">
                                  <a:off x="1685160" y="1523895"/>
                                  <a:ext cx="1869440" cy="3670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BF1AB6C" w14:textId="77777777" w:rsidR="00C84A8B" w:rsidRPr="00C84A8B" w:rsidRDefault="00C84A8B" w:rsidP="00C84A8B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C84A8B">
                                      <w:rPr>
                                        <w:rFonts w:ascii="Calibri" w:eastAsia="MS Mincho" w:hAnsi="Calibri"/>
                                        <w:color w:val="242852"/>
                                        <w:sz w:val="22"/>
                                      </w:rPr>
                                      <w:t xml:space="preserve">Register and verified 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3D19784" id="Canvas 11" o:spid="_x0000_s1029" editas="canvas" style="width:6in;height:238.9pt;mso-position-horizontal-relative:char;mso-position-vertical-relative:line" coordsize="54864,3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30" type="#_x0000_t75" style="position:absolute;width:54864;height:30340;visibility:visible;mso-wrap-style:square" filled="t">
                        <v:fill o:detectmouseclick="t"/>
                        <v:path o:connecttype="none"/>
                      </v:shape>
                      <v:oval id="Oval 13" o:spid="_x0000_s1031" style="position:absolute;left:23106;top:22858;width:14598;height:73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" fillcolor="#5aa2ae [3208]" strokecolor="#5aa2ae [3208]" strokeweight="1pt">
                        <v:fill color2="#7ab4be [2584]" rotate="t" angle="180" colors="0 #389eaf;40632f #50aab9;1 #87c0cc" focus="100%" type="gradient"/>
                        <v:shadow on="t" color="black" opacity="40092f" origin=",.5" offset="0,3pt"/>
                        <v:textbox>
                          <w:txbxContent>
                            <w:p w14:paraId="2668E529" w14:textId="206C2863" w:rsidR="00BF48D8" w:rsidRPr="00BF48D8" w:rsidRDefault="00BF48D8" w:rsidP="00BF48D8">
                              <w:pPr>
                                <w:jc w:val="center"/>
                                <w:rPr>
                                  <w:color w:val="FFFFFF" w:themeColor="background1"/>
                                  <w:sz w:val="22"/>
                                  <w:szCs w:val="18"/>
                                </w:rPr>
                              </w:pPr>
                              <w:r w:rsidRPr="00BF48D8">
                                <w:rPr>
                                  <w:color w:val="FFFFFF" w:themeColor="background1"/>
                                  <w:sz w:val="22"/>
                                  <w:szCs w:val="18"/>
                                </w:rPr>
                                <w:t>GoShopGhana</w:t>
                              </w:r>
                            </w:p>
                          </w:txbxContent>
                        </v:textbox>
                      </v:oval>
                      <v:oval id="Oval 14" o:spid="_x0000_s1032" style="position:absolute;left:2471;top:3130;width:9885;height:4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" fillcolor="#94c2ca [2104]" strokecolor="#5aa2ae [3208]" strokeweight="1pt">
                        <v:fill color2="#eef5f7 [344]" rotate="t" angle="180" colors="0 #a7cdd5;9830f #bfdae0;1 #f4f8f9" focus="100%" type="gradient"/>
                        <v:shadow on="t" color="black" opacity="28270f" origin=",.5" offset="0"/>
                        <v:textbox>
                          <w:txbxContent>
                            <w:p w14:paraId="154C4916" w14:textId="4836331E" w:rsidR="009A3D77" w:rsidRPr="009A3D77" w:rsidRDefault="001D1FCC" w:rsidP="009A3D77">
                              <w:pPr>
                                <w:jc w:val="center"/>
                                <w:rPr>
                                  <w:b w:val="0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b w:val="0"/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Sellers</w:t>
                              </w:r>
                            </w:p>
                          </w:txbxContent>
                        </v:textbox>
                      </v:oval>
                      <v:oval id="Oval 15" o:spid="_x0000_s1033" style="position:absolute;left:19634;top:3132;width:9881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" fillcolor="#94c2ca [2104]" strokecolor="#5aa2ae [3208]" strokeweight="1pt">
                        <v:fill color2="#eef5f7 [344]" rotate="t" angle="180" colors="0 #a7cdd5;9830f #bfdae0;1 #f4f8f9" focus="100%" type="gradient"/>
                        <v:shadow on="t" color="black" opacity="28270f" origin=",.5" offset="0"/>
                        <v:textbox>
                          <w:txbxContent>
                            <w:p w14:paraId="51092FA4" w14:textId="275F6E9E" w:rsidR="009A3D77" w:rsidRPr="009A3D77" w:rsidRDefault="001D1FCC" w:rsidP="009A3D77">
                              <w:pPr>
                                <w:jc w:val="center"/>
                                <w:rPr>
                                  <w:b w:val="0"/>
                                  <w:color w:val="000000" w:themeColor="text1"/>
                                  <w:sz w:val="24"/>
                                  <w:szCs w:val="24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eastAsia="MS Mincho"/>
                                  <w:b w:val="0"/>
                                  <w:bCs/>
                                  <w:color w:val="000000" w:themeColor="text1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Buyers</w:t>
                              </w:r>
                            </w:p>
                          </w:txbxContent>
                        </v:textbox>
                      </v:oval>
                      <v:shape id="Cloud 20" o:spid="_x0000_s1034" style="position:absolute;left:40035;top:1535;width:13758;height:9314;visibility:visible;mso-wrap-style:square;v-text-anchor:middle" coordsize="43200,432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74abe4 [2102]" strokecolor="#297fd5 [3206]" strokeweight="1pt">
                        <v:fill color2="#e9f2fb [342]" rotate="t" angle="180" colors="0 #98b6f0;9830f #b4c9f4;1 #f2f5fd" focus="100%" type="gradient"/>
                        <v:stroke joinstyle="miter"/>
                        <v:shadow on="t" color="black" opacity="28270f" origin=",.5" offset="0"/>
                        <v:formulas/>
                        <v:path arrowok="t" o:connecttype="custom" o:connectlocs="149450,564409;68786,547225;220625,752466;185340,760681;524748,842829;503475,805313;918006,749275;909503,790435;1086850,494917;1190379,648778;1331072,331051;1284960,388749;1220441,116991;1222861,144245;925999,85210;949628,50453;705088,101769;716520,71799;445835,111946;487234,141011;131426,340431;124197,309835" o:connectangles="0,0,0,0,0,0,0,0,0,0,0,0,0,0,0,0,0,0,0,0,0,0" textboxrect="0,0,43200,43200"/>
                        <v:textbox>
                          <w:txbxContent>
                            <w:p w14:paraId="696AD9BB" w14:textId="3C446542" w:rsidR="009A3D77" w:rsidRDefault="009A3D77" w:rsidP="009A3D77">
                              <w:pPr>
                                <w:jc w:val="center"/>
                              </w:pPr>
                              <w:r>
                                <w:t>User bubbles</w:t>
                              </w: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21" o:spid="_x0000_s1035" type="#_x0000_t32" style="position:absolute;left:35566;top:10840;width:11348;height:1309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" strokecolor="#4a66ac [3204]" strokeweight="1pt">
                        <v:stroke startarrow="block" endarrow="block"/>
                      </v:shape>
                      <v:shape id="Straight Arrow Connector 22" o:spid="_x0000_s1036" type="#_x0000_t32" style="position:absolute;left:12356;top:5519;width:7278;height:4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" strokecolor="#4a66ac [3204]" strokeweight="1pt">
                        <v:stroke startarrow="block" endarrow="block"/>
                      </v:shape>
                      <v:shape id="Straight Arrow Connector 23" o:spid="_x0000_s1037" type="#_x0000_t32" style="position:absolute;left:7414;top:7990;width:15692;height:185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" strokecolor="#4a66ac [3204]" strokeweight="1pt">
                        <v:stroke startarrow="block" endarrow="block"/>
                      </v:shape>
                      <v:shape id="Straight Arrow Connector 24" o:spid="_x0000_s1038" type="#_x0000_t32" style="position:absolute;left:24574;top:7990;width:669;height:159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" strokecolor="#4a66ac [3204]" strokeweight="1pt">
                        <v:stroke startarrow="block" endarrow="block"/>
                      </v:shape>
                      <v:shape id="Text Box 25" o:spid="_x0000_s1039" type="#_x0000_t202" style="position:absolute;left:8732;top:216;width:18700;height:2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" fillcolor="white [3201]" stroked="f" strokeweight=".5pt">
                        <v:textbox>
                          <w:txbxContent>
                            <w:p w14:paraId="67170ACB" w14:textId="4704DFB0" w:rsidR="009A3D77" w:rsidRPr="00C84A8B" w:rsidRDefault="009A3D77">
                              <w:pPr>
                                <w:rPr>
                                  <w:b w:val="0"/>
                                  <w:bCs/>
                                  <w:sz w:val="24"/>
                                  <w:szCs w:val="20"/>
                                </w:rPr>
                              </w:pPr>
                              <w:r w:rsidRPr="00C84A8B">
                                <w:rPr>
                                  <w:b w:val="0"/>
                                  <w:bCs/>
                                  <w:sz w:val="24"/>
                                  <w:szCs w:val="20"/>
                                </w:rPr>
                                <w:t xml:space="preserve">Buying and selling </w:t>
                              </w:r>
                            </w:p>
                          </w:txbxContent>
                        </v:textbox>
                      </v:shape>
                      <v:shape id="Straight Arrow Connector 26" o:spid="_x0000_s1040" type="#_x0000_t32" style="position:absolute;left:29515;top:5561;width:10563;height:6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" strokecolor="#4a66ac [3204]" strokeweight="1pt">
                        <v:stroke startarrow="block" endarrow="block"/>
                      </v:shape>
                      <v:shape id="Text Box 25" o:spid="_x0000_s1041" type="#_x0000_t202" style="position:absolute;left:28637;top:1820;width:14223;height:3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      <v:textbox>
                          <w:txbxContent>
                            <w:p w14:paraId="415D09C1" w14:textId="74F1E633" w:rsidR="009A3D77" w:rsidRPr="00C84A8B" w:rsidRDefault="009A3D77" w:rsidP="009A3D77">
                              <w:pPr>
                                <w:rPr>
                                  <w:sz w:val="22"/>
                                </w:rPr>
                              </w:pPr>
                              <w:r w:rsidRPr="00C84A8B">
                                <w:rPr>
                                  <w:rFonts w:ascii="Calibri" w:eastAsia="MS Mincho" w:hAnsi="Calibri"/>
                                  <w:b w:val="0"/>
                                  <w:bCs/>
                                  <w:color w:val="242852"/>
                                  <w:sz w:val="24"/>
                                  <w:szCs w:val="24"/>
                                </w:rPr>
                                <w:t xml:space="preserve">User networks </w:t>
                              </w:r>
                            </w:p>
                          </w:txbxContent>
                        </v:textbox>
                      </v:shape>
                      <v:shape id="Text Box 25" o:spid="_x0000_s1042" type="#_x0000_t202" style="position:absolute;left:3877;top:15540;width:18694;height:3672;rotation:324214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" filled="f" stroked="f" strokeweight=".5pt">
                        <v:textbox>
                          <w:txbxContent>
                            <w:p w14:paraId="75193FD8" w14:textId="0F84FAEB" w:rsidR="009A3D77" w:rsidRPr="00C84A8B" w:rsidRDefault="009A3D77" w:rsidP="009A3D77">
                              <w:pPr>
                                <w:rPr>
                                  <w:sz w:val="22"/>
                                </w:rPr>
                              </w:pPr>
                              <w:r w:rsidRPr="00C84A8B">
                                <w:rPr>
                                  <w:rFonts w:ascii="Calibri" w:eastAsia="MS Mincho" w:hAnsi="Calibri"/>
                                  <w:b w:val="0"/>
                                  <w:bCs/>
                                  <w:color w:val="242852"/>
                                  <w:sz w:val="24"/>
                                  <w:szCs w:val="24"/>
                                </w:rPr>
                                <w:t xml:space="preserve">Register and verified </w:t>
                              </w:r>
                            </w:p>
                          </w:txbxContent>
                        </v:textbox>
                      </v:shape>
                      <v:shape id="Text Box 25" o:spid="_x0000_s1043" type="#_x0000_t202" style="position:absolute;left:33765;top:14431;width:18695;height:3172;rotation:-343681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" filled="f" stroked="f" strokeweight=".5pt">
                        <v:textbox>
                          <w:txbxContent>
                            <w:p w14:paraId="03D5B23A" w14:textId="25231B05" w:rsidR="009724D3" w:rsidRPr="00C84A8B" w:rsidRDefault="009724D3" w:rsidP="009724D3">
                              <w:pPr>
                                <w:rPr>
                                  <w:b w:val="0"/>
                                  <w:bCs/>
                                  <w:sz w:val="22"/>
                                </w:rPr>
                              </w:pPr>
                              <w:r w:rsidRPr="00C84A8B">
                                <w:rPr>
                                  <w:rFonts w:ascii="Calibri" w:eastAsia="MS Mincho" w:hAnsi="Calibri"/>
                                  <w:b w:val="0"/>
                                  <w:bCs/>
                                  <w:color w:val="242852"/>
                                  <w:sz w:val="24"/>
                                  <w:szCs w:val="24"/>
                                </w:rPr>
                                <w:t xml:space="preserve">Bubble management </w:t>
                              </w:r>
                            </w:p>
                          </w:txbxContent>
                        </v:textbox>
                      </v:shape>
                      <v:oval id="Oval 33" o:spid="_x0000_s1044" style="position:absolute;left:11976;top:8933;width:12130;height:4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" fillcolor="#94c2ca [2104]" strokecolor="#5aa2ae [3208]" strokeweight="1pt">
                        <v:fill color2="#eef5f7 [344]" rotate="t" angle="180" colors="0 #a7cdd5;9830f #bfdae0;1 #f4f8f9" focus="100%" type="gradient"/>
                        <v:shadow on="t" color="black" opacity="28270f" origin=",.5" offset="0"/>
                        <v:textbox>
                          <w:txbxContent>
                            <w:p w14:paraId="36426871" w14:textId="4812D630" w:rsidR="003503B8" w:rsidRPr="00C84A8B" w:rsidRDefault="003503B8" w:rsidP="003503B8">
                              <w:pPr>
                                <w:jc w:val="center"/>
                                <w:rPr>
                                  <w:b w:val="0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C84A8B">
                                <w:rPr>
                                  <w:rFonts w:eastAsia="MS Mincho"/>
                                  <w:b w:val="0"/>
                                  <w:bCs/>
                                  <w:shadow/>
                                  <w:color w:val="000000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</w:rPr>
                                <w:t>Products</w:t>
                              </w:r>
                            </w:p>
                          </w:txbxContent>
                        </v:textbox>
                      </v:oval>
                      <v:shape id="Straight Arrow Connector 4" o:spid="_x0000_s1045" type="#_x0000_t32" style="position:absolute;left:10909;top:7278;width:2843;height:23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" strokecolor="#4a66ac [3204]" strokeweight="1pt">
                        <v:stroke endarrow="block"/>
                      </v:shape>
                      <v:shape id="Straight Arrow Connector 17" o:spid="_x0000_s1046" type="#_x0000_t32" style="position:absolute;left:22330;top:7990;width:2244;height:165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" strokecolor="#4a66ac [3204]" strokeweight="1pt">
                        <v:stroke endarrow="block"/>
                      </v:shape>
                      <v:shape id="Straight Arrow Connector 18" o:spid="_x0000_s1047" type="#_x0000_t32" style="position:absolute;left:18041;top:13790;width:7202;height:101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" strokecolor="#4a66ac [3204]" strokeweight="1pt">
                        <v:stroke startarrow="block" endarrow="block"/>
                      </v:shape>
                      <v:shape id="Text Box 25" o:spid="_x0000_s1048" type="#_x0000_t202" style="position:absolute;left:16850;top:15239;width:18695;height:3670;rotation:56921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" filled="f" stroked="f" strokeweight=".5pt">
                        <v:textbox>
                          <w:txbxContent>
                            <w:p w14:paraId="0BF1AB6C" w14:textId="77777777" w:rsidR="00C84A8B" w:rsidRPr="00C84A8B" w:rsidRDefault="00C84A8B" w:rsidP="00C84A8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C84A8B">
                                <w:rPr>
                                  <w:rFonts w:ascii="Calibri" w:eastAsia="MS Mincho" w:hAnsi="Calibri"/>
                                  <w:color w:val="242852"/>
                                  <w:sz w:val="22"/>
                                </w:rPr>
                                <w:t xml:space="preserve">Register and verified 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214F6E10" w14:textId="4DDEEC90" w:rsidR="00A81171" w:rsidRPr="00096C11" w:rsidRDefault="009724D3" w:rsidP="00096C11">
            <w:pPr>
              <w:pStyle w:val="Heading1"/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Actors in the business model:</w:t>
            </w:r>
          </w:p>
          <w:p w14:paraId="4CDB9A4A" w14:textId="77777777" w:rsidR="009724D3" w:rsidRPr="00096C11" w:rsidRDefault="009724D3" w:rsidP="00096C11">
            <w:pPr>
              <w:pStyle w:val="Heading1"/>
              <w:jc w:val="both"/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  <w:t xml:space="preserve">Buyers: </w:t>
            </w:r>
          </w:p>
          <w:p w14:paraId="78789F16" w14:textId="7D7DB0B2" w:rsidR="009724D3" w:rsidRPr="00096C11" w:rsidRDefault="009724D3" w:rsidP="00096C11">
            <w:pPr>
              <w:pStyle w:val="Heading1"/>
              <w:numPr>
                <w:ilvl w:val="0"/>
                <w:numId w:val="10"/>
              </w:numPr>
              <w:jc w:val="both"/>
              <w:rPr>
                <w:rFonts w:ascii="Batang" w:eastAsia="Batang" w:hAnsi="Batang" w:cstheme="minorBidi"/>
                <w:b w:val="0"/>
                <w:bCs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bCs/>
                <w:color w:val="242852" w:themeColor="text2"/>
                <w:kern w:val="0"/>
                <w:sz w:val="24"/>
                <w:szCs w:val="24"/>
              </w:rPr>
              <w:t>Registration and verification on the platform.</w:t>
            </w:r>
          </w:p>
          <w:p w14:paraId="1920D443" w14:textId="212A151E" w:rsidR="009724D3" w:rsidRPr="00096C11" w:rsidRDefault="009724D3" w:rsidP="00096C11">
            <w:pPr>
              <w:pStyle w:val="Heading1"/>
              <w:numPr>
                <w:ilvl w:val="0"/>
                <w:numId w:val="10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Buyers will not need to be extremely verified apart from their verification via email of SMS as authentic user and not bots.</w:t>
            </w:r>
          </w:p>
          <w:p w14:paraId="6678F6AA" w14:textId="4E724198" w:rsidR="009724D3" w:rsidRPr="00096C11" w:rsidRDefault="009724D3" w:rsidP="00096C11">
            <w:pPr>
              <w:pStyle w:val="Heading1"/>
              <w:numPr>
                <w:ilvl w:val="0"/>
                <w:numId w:val="10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Buyers can upgrade to</w:t>
            </w:r>
            <w:r w:rsidRPr="00096C11"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  <w:t xml:space="preserve"> Sellers</w:t>
            </w: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and sellers can still buy from other sellers.</w:t>
            </w:r>
          </w:p>
          <w:p w14:paraId="104B31D9" w14:textId="5A6D5E6E" w:rsidR="00F0246E" w:rsidRPr="00096C11" w:rsidRDefault="00F0246E" w:rsidP="00096C11">
            <w:pPr>
              <w:pStyle w:val="Heading1"/>
              <w:numPr>
                <w:ilvl w:val="0"/>
                <w:numId w:val="10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Buyers can attain to premium by the volume and frequency </w:t>
            </w:r>
            <w:r w:rsidR="00281E03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of</w:t>
            </w: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transaction</w:t>
            </w:r>
            <w:r w:rsidR="00281E03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s</w:t>
            </w: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on the platform.</w:t>
            </w:r>
          </w:p>
          <w:p w14:paraId="0F069575" w14:textId="5D0CE32B" w:rsidR="00B256DC" w:rsidRPr="00096C11" w:rsidRDefault="00281E03" w:rsidP="00096C11">
            <w:pPr>
              <w:pStyle w:val="Heading1"/>
              <w:numPr>
                <w:ilvl w:val="0"/>
                <w:numId w:val="10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They can v</w:t>
            </w:r>
            <w:r w:rsidR="00B256DC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iew products</w:t>
            </w:r>
          </w:p>
          <w:p w14:paraId="6BC903D1" w14:textId="459E69DF" w:rsidR="00B256DC" w:rsidRPr="00096C11" w:rsidRDefault="00DA3D17" w:rsidP="00096C11">
            <w:pPr>
              <w:pStyle w:val="Heading1"/>
              <w:numPr>
                <w:ilvl w:val="0"/>
                <w:numId w:val="10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They can a</w:t>
            </w:r>
            <w:r w:rsidR="00B256DC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dd products into cart and checkout</w:t>
            </w:r>
          </w:p>
          <w:p w14:paraId="2A00D137" w14:textId="77F2DD7D" w:rsidR="00B256DC" w:rsidRPr="00096C11" w:rsidRDefault="00DA3D17" w:rsidP="00096C11">
            <w:pPr>
              <w:pStyle w:val="Heading1"/>
              <w:numPr>
                <w:ilvl w:val="0"/>
                <w:numId w:val="10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They can </w:t>
            </w:r>
            <w:r w:rsidR="00F45D6D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rate</w:t>
            </w:r>
            <w:r w:rsidR="00B256DC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sellers and products</w:t>
            </w:r>
          </w:p>
          <w:p w14:paraId="7E3CFC8D" w14:textId="41914C15" w:rsidR="00B256DC" w:rsidRPr="00096C11" w:rsidRDefault="00B256DC" w:rsidP="00096C11">
            <w:pPr>
              <w:pStyle w:val="Heading1"/>
              <w:numPr>
                <w:ilvl w:val="0"/>
                <w:numId w:val="10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Communicate with other buyers and sellers</w:t>
            </w:r>
          </w:p>
          <w:p w14:paraId="0BB1056E" w14:textId="1867CEDA" w:rsidR="009724D3" w:rsidRPr="00096C11" w:rsidRDefault="009724D3" w:rsidP="00096C11">
            <w:pPr>
              <w:pStyle w:val="Heading1"/>
              <w:jc w:val="both"/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  <w:t>Sellers</w:t>
            </w:r>
          </w:p>
          <w:p w14:paraId="61774574" w14:textId="0556391A" w:rsidR="009724D3" w:rsidRPr="00096C11" w:rsidRDefault="009724D3" w:rsidP="00096C11">
            <w:pPr>
              <w:pStyle w:val="Heading1"/>
              <w:numPr>
                <w:ilvl w:val="0"/>
                <w:numId w:val="11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Registration and verification on the platform.</w:t>
            </w:r>
          </w:p>
          <w:p w14:paraId="57D94095" w14:textId="5FF9D373" w:rsidR="009724D3" w:rsidRPr="00096C11" w:rsidRDefault="009724D3" w:rsidP="00096C11">
            <w:pPr>
              <w:pStyle w:val="Heading1"/>
              <w:numPr>
                <w:ilvl w:val="0"/>
                <w:numId w:val="11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lastRenderedPageBreak/>
              <w:t>Simple initial registration followed to ID verification later.</w:t>
            </w:r>
          </w:p>
          <w:p w14:paraId="0E31D62C" w14:textId="7E209FA9" w:rsidR="0035000E" w:rsidRPr="00096C11" w:rsidRDefault="0035000E" w:rsidP="00096C11">
            <w:pPr>
              <w:pStyle w:val="Heading1"/>
              <w:numPr>
                <w:ilvl w:val="0"/>
                <w:numId w:val="11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Uploading their products and services</w:t>
            </w:r>
          </w:p>
          <w:p w14:paraId="449A1506" w14:textId="5AEB11A7" w:rsidR="00B256DC" w:rsidRPr="00096C11" w:rsidRDefault="00B256DC" w:rsidP="00096C11">
            <w:pPr>
              <w:pStyle w:val="Heading1"/>
              <w:numPr>
                <w:ilvl w:val="0"/>
                <w:numId w:val="11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Responding to enquiries</w:t>
            </w:r>
          </w:p>
          <w:p w14:paraId="0711257D" w14:textId="0F3C85E2" w:rsidR="00B256DC" w:rsidRPr="00096C11" w:rsidRDefault="00B256DC" w:rsidP="00096C11">
            <w:pPr>
              <w:pStyle w:val="Heading1"/>
              <w:numPr>
                <w:ilvl w:val="0"/>
                <w:numId w:val="11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Communicating with buyers and sellers</w:t>
            </w:r>
          </w:p>
          <w:p w14:paraId="02CCB9D0" w14:textId="540874E7" w:rsidR="009724D3" w:rsidRPr="00096C11" w:rsidRDefault="00A2646F" w:rsidP="00096C11">
            <w:pPr>
              <w:pStyle w:val="Heading1"/>
              <w:numPr>
                <w:ilvl w:val="0"/>
                <w:numId w:val="11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Seller</w:t>
            </w:r>
            <w:r w:rsidR="00F0246E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s can become GoShopGhana</w:t>
            </w:r>
            <w:r w:rsidR="0015205A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</w:t>
            </w:r>
            <w:r w:rsidR="00136495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product </w:t>
            </w:r>
            <w:r w:rsidR="0015205A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sourcing agent for premium services.</w:t>
            </w:r>
          </w:p>
          <w:p w14:paraId="27EB8677" w14:textId="119245B2" w:rsidR="001D1FCC" w:rsidRPr="00096C11" w:rsidRDefault="001D1FCC" w:rsidP="00096C11">
            <w:pPr>
              <w:pStyle w:val="Heading1"/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</w:p>
          <w:p w14:paraId="33887590" w14:textId="657D7F7A" w:rsidR="001D1FCC" w:rsidRPr="00096C11" w:rsidRDefault="001D1FCC" w:rsidP="00096C11">
            <w:pPr>
              <w:pStyle w:val="Heading1"/>
              <w:jc w:val="both"/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  <w:t>GoShopGhana</w:t>
            </w:r>
          </w:p>
          <w:p w14:paraId="2C44015C" w14:textId="683D21F4" w:rsidR="001D1FCC" w:rsidRPr="00096C11" w:rsidRDefault="001D1FCC" w:rsidP="00096C11">
            <w:pPr>
              <w:pStyle w:val="Heading1"/>
              <w:numPr>
                <w:ilvl w:val="0"/>
                <w:numId w:val="11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Managing users and verifying identity.</w:t>
            </w:r>
          </w:p>
          <w:p w14:paraId="47F4F9D1" w14:textId="501C1260" w:rsidR="001D1FCC" w:rsidRPr="00096C11" w:rsidRDefault="001D1FCC" w:rsidP="00096C11">
            <w:pPr>
              <w:pStyle w:val="Heading1"/>
              <w:numPr>
                <w:ilvl w:val="0"/>
                <w:numId w:val="11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Managing the</w:t>
            </w:r>
            <w:r w:rsidR="0035000E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 GoShopGhana page</w:t>
            </w: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.</w:t>
            </w:r>
          </w:p>
          <w:p w14:paraId="5C022E01" w14:textId="7923CA51" w:rsidR="00A91596" w:rsidRPr="00096C11" w:rsidRDefault="00B256DC" w:rsidP="00096C11">
            <w:pPr>
              <w:pStyle w:val="Heading1"/>
              <w:numPr>
                <w:ilvl w:val="0"/>
                <w:numId w:val="11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Ensuring security on the platform</w:t>
            </w:r>
          </w:p>
          <w:p w14:paraId="6AAAF662" w14:textId="77777777" w:rsidR="005B1288" w:rsidRPr="00096C11" w:rsidRDefault="005B1288" w:rsidP="00096C11">
            <w:pPr>
              <w:pStyle w:val="Heading1"/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</w:p>
          <w:p w14:paraId="4F4FC60B" w14:textId="500E9F4D" w:rsidR="00E932C5" w:rsidRPr="00337D57" w:rsidRDefault="00E932C5" w:rsidP="00096C11">
            <w:pPr>
              <w:pStyle w:val="Heading1"/>
              <w:jc w:val="both"/>
              <w:rPr>
                <w:rFonts w:ascii="Batang" w:eastAsia="Batang" w:hAnsi="Batang"/>
                <w:sz w:val="28"/>
                <w:szCs w:val="28"/>
              </w:rPr>
            </w:pPr>
            <w:r w:rsidRPr="00337D57">
              <w:rPr>
                <w:rFonts w:ascii="Batang" w:eastAsia="Batang" w:hAnsi="Batang"/>
                <w:sz w:val="28"/>
                <w:szCs w:val="28"/>
              </w:rPr>
              <w:t>Functional and System Requirements</w:t>
            </w:r>
          </w:p>
          <w:p w14:paraId="21AEF5BE" w14:textId="53EEE888" w:rsidR="00B256DC" w:rsidRPr="00096C11" w:rsidRDefault="009B5D3D" w:rsidP="00096C11">
            <w:pPr>
              <w:pStyle w:val="Heading1"/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The following describes various entities and the </w:t>
            </w:r>
            <w:r w:rsidR="00D1694B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functional requirements of the system to support them.</w:t>
            </w:r>
          </w:p>
          <w:p w14:paraId="6E921319" w14:textId="34BFC5D6" w:rsidR="00D1694B" w:rsidRPr="00096C11" w:rsidRDefault="00D1694B" w:rsidP="00096C11">
            <w:pPr>
              <w:pStyle w:val="Heading1"/>
              <w:jc w:val="both"/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  <w:t>User Management</w:t>
            </w:r>
          </w:p>
          <w:p w14:paraId="3C155FBC" w14:textId="5778AECE" w:rsidR="00D1694B" w:rsidRPr="00096C11" w:rsidRDefault="00D1694B" w:rsidP="00096C11">
            <w:pPr>
              <w:pStyle w:val="Heading1"/>
              <w:numPr>
                <w:ilvl w:val="0"/>
                <w:numId w:val="12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Ability to register users</w:t>
            </w:r>
          </w:p>
          <w:p w14:paraId="226F0865" w14:textId="527AC49E" w:rsidR="00D1694B" w:rsidRPr="00096C11" w:rsidRDefault="00D1694B" w:rsidP="00096C11">
            <w:pPr>
              <w:pStyle w:val="Heading1"/>
              <w:numPr>
                <w:ilvl w:val="0"/>
                <w:numId w:val="12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Ability to edit user profile</w:t>
            </w:r>
          </w:p>
          <w:p w14:paraId="4AD5D0BE" w14:textId="768B6421" w:rsidR="00D1694B" w:rsidRPr="00096C11" w:rsidRDefault="00D1694B" w:rsidP="00096C11">
            <w:pPr>
              <w:pStyle w:val="Heading1"/>
              <w:numPr>
                <w:ilvl w:val="0"/>
                <w:numId w:val="12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Ability to delete user</w:t>
            </w:r>
          </w:p>
          <w:p w14:paraId="5C8D45E4" w14:textId="2CF3C0F7" w:rsidR="00D1694B" w:rsidRPr="00096C11" w:rsidRDefault="00D1694B" w:rsidP="00096C11">
            <w:pPr>
              <w:pStyle w:val="Heading1"/>
              <w:numPr>
                <w:ilvl w:val="0"/>
                <w:numId w:val="12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Ability to block user</w:t>
            </w:r>
          </w:p>
          <w:p w14:paraId="64DA88E2" w14:textId="77777777" w:rsidR="00D1694B" w:rsidRPr="00096C11" w:rsidRDefault="00D1694B" w:rsidP="00096C11">
            <w:pPr>
              <w:pStyle w:val="Heading1"/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</w:p>
          <w:p w14:paraId="157B6A93" w14:textId="54E92F64" w:rsidR="00D1694B" w:rsidRPr="00096C11" w:rsidRDefault="00D1694B" w:rsidP="00096C11">
            <w:pPr>
              <w:pStyle w:val="Heading1"/>
              <w:jc w:val="both"/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  <w:t>Product Management</w:t>
            </w:r>
          </w:p>
          <w:p w14:paraId="10CBE4C0" w14:textId="7B320AE4" w:rsidR="00D1694B" w:rsidRPr="00096C11" w:rsidRDefault="00D1694B" w:rsidP="00096C11">
            <w:pPr>
              <w:pStyle w:val="Heading1"/>
              <w:numPr>
                <w:ilvl w:val="0"/>
                <w:numId w:val="13"/>
              </w:numPr>
              <w:ind w:left="677"/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Ability to add products</w:t>
            </w:r>
          </w:p>
          <w:p w14:paraId="4BFDE4E6" w14:textId="3D99CA75" w:rsidR="00D1694B" w:rsidRPr="00096C11" w:rsidRDefault="00D1694B" w:rsidP="00096C11">
            <w:pPr>
              <w:pStyle w:val="Heading1"/>
              <w:numPr>
                <w:ilvl w:val="0"/>
                <w:numId w:val="13"/>
              </w:numPr>
              <w:ind w:left="677"/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lastRenderedPageBreak/>
              <w:t>Ability to edit product information</w:t>
            </w:r>
          </w:p>
          <w:p w14:paraId="2D067549" w14:textId="3E99F372" w:rsidR="00D1694B" w:rsidRPr="00096C11" w:rsidRDefault="00D1694B" w:rsidP="00096C11">
            <w:pPr>
              <w:pStyle w:val="Heading1"/>
              <w:numPr>
                <w:ilvl w:val="0"/>
                <w:numId w:val="13"/>
              </w:numPr>
              <w:ind w:left="677"/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Ability to delete a product</w:t>
            </w:r>
          </w:p>
          <w:p w14:paraId="1D21BEF3" w14:textId="42A382BC" w:rsidR="00D1694B" w:rsidRPr="00096C11" w:rsidRDefault="00D1694B" w:rsidP="00096C11">
            <w:pPr>
              <w:pStyle w:val="Heading1"/>
              <w:numPr>
                <w:ilvl w:val="0"/>
                <w:numId w:val="13"/>
              </w:numPr>
              <w:ind w:left="677"/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Ability to delete all products</w:t>
            </w:r>
          </w:p>
          <w:p w14:paraId="15DB3C2B" w14:textId="28A9DA4C" w:rsidR="00281E03" w:rsidRPr="00096C11" w:rsidRDefault="00281E03" w:rsidP="00096C11">
            <w:pPr>
              <w:pStyle w:val="Heading1"/>
              <w:numPr>
                <w:ilvl w:val="0"/>
                <w:numId w:val="13"/>
              </w:numPr>
              <w:ind w:left="677"/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Ability to create product categories</w:t>
            </w:r>
          </w:p>
          <w:p w14:paraId="17284B7C" w14:textId="72C7D0B4" w:rsidR="00281E03" w:rsidRPr="00096C11" w:rsidRDefault="00281E03" w:rsidP="00096C11">
            <w:pPr>
              <w:pStyle w:val="Heading1"/>
              <w:numPr>
                <w:ilvl w:val="0"/>
                <w:numId w:val="13"/>
              </w:numPr>
              <w:ind w:left="677"/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Ability to add pr</w:t>
            </w:r>
            <w:r w:rsidR="00DA3D17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oduct subcategories</w:t>
            </w:r>
          </w:p>
          <w:p w14:paraId="365F9D77" w14:textId="6F702FF1" w:rsidR="007A3FE1" w:rsidRPr="00096C11" w:rsidRDefault="00C84A8B" w:rsidP="00096C11">
            <w:pPr>
              <w:pStyle w:val="Heading1"/>
              <w:numPr>
                <w:ilvl w:val="0"/>
                <w:numId w:val="13"/>
              </w:numPr>
              <w:ind w:left="677"/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Ability to view product statistics</w:t>
            </w:r>
          </w:p>
          <w:p w14:paraId="3DEC1927" w14:textId="77777777" w:rsidR="00A91596" w:rsidRPr="00096C11" w:rsidRDefault="00A91596" w:rsidP="00096C11">
            <w:pPr>
              <w:pStyle w:val="Heading1"/>
              <w:ind w:left="767"/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</w:p>
          <w:p w14:paraId="4D85EA83" w14:textId="57C16059" w:rsidR="00D1694B" w:rsidRPr="00096C11" w:rsidRDefault="00D1694B" w:rsidP="00096C11">
            <w:pPr>
              <w:pStyle w:val="Heading1"/>
              <w:jc w:val="both"/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  <w:t>Bubble Management</w:t>
            </w:r>
          </w:p>
          <w:p w14:paraId="3D0E16C9" w14:textId="67136A11" w:rsidR="00DA3D17" w:rsidRPr="00096C11" w:rsidRDefault="00D1694B" w:rsidP="00096C11">
            <w:pPr>
              <w:pStyle w:val="Heading1"/>
              <w:numPr>
                <w:ilvl w:val="0"/>
                <w:numId w:val="14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Ability to create bubbles</w:t>
            </w:r>
          </w:p>
          <w:p w14:paraId="190BF38A" w14:textId="1E831111" w:rsidR="00D1694B" w:rsidRPr="00096C11" w:rsidRDefault="00D1694B" w:rsidP="00096C11">
            <w:pPr>
              <w:pStyle w:val="Heading1"/>
              <w:numPr>
                <w:ilvl w:val="0"/>
                <w:numId w:val="14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Ability to join a bubble group</w:t>
            </w:r>
          </w:p>
          <w:p w14:paraId="2532806F" w14:textId="7ADBFA1C" w:rsidR="00281E03" w:rsidRPr="00096C11" w:rsidRDefault="00281E03" w:rsidP="00096C11">
            <w:pPr>
              <w:pStyle w:val="Heading1"/>
              <w:numPr>
                <w:ilvl w:val="0"/>
                <w:numId w:val="14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Ability to leave a bubble</w:t>
            </w:r>
          </w:p>
          <w:p w14:paraId="6416F529" w14:textId="74AF34A9" w:rsidR="00281E03" w:rsidRPr="00096C11" w:rsidRDefault="00281E03" w:rsidP="00096C11">
            <w:pPr>
              <w:pStyle w:val="Heading1"/>
              <w:numPr>
                <w:ilvl w:val="0"/>
                <w:numId w:val="14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Ability to delete a bubble</w:t>
            </w:r>
          </w:p>
          <w:p w14:paraId="008435BA" w14:textId="69F63669" w:rsidR="007A3FE1" w:rsidRPr="00096C11" w:rsidRDefault="007A3FE1" w:rsidP="00096C11">
            <w:pPr>
              <w:pStyle w:val="Heading1"/>
              <w:numPr>
                <w:ilvl w:val="0"/>
                <w:numId w:val="14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Ability to communicate within bubble</w:t>
            </w:r>
          </w:p>
          <w:p w14:paraId="48A005DA" w14:textId="2D46AD68" w:rsidR="00A91596" w:rsidRPr="00096C11" w:rsidRDefault="007A3FE1" w:rsidP="00096C11">
            <w:pPr>
              <w:pStyle w:val="Heading1"/>
              <w:numPr>
                <w:ilvl w:val="0"/>
                <w:numId w:val="14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Ability to transfer funds into wallet between bubble members</w:t>
            </w:r>
          </w:p>
          <w:p w14:paraId="37FA7EDF" w14:textId="18BB20B3" w:rsidR="00281E03" w:rsidRPr="00096C11" w:rsidRDefault="00281E03" w:rsidP="00096C11">
            <w:pPr>
              <w:pStyle w:val="Heading1"/>
              <w:jc w:val="both"/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  <w:t>Purchase Management</w:t>
            </w:r>
          </w:p>
          <w:p w14:paraId="5B823FD7" w14:textId="1C937622" w:rsidR="00281E03" w:rsidRPr="00096C11" w:rsidRDefault="00281E03" w:rsidP="00096C11">
            <w:pPr>
              <w:pStyle w:val="Heading1"/>
              <w:numPr>
                <w:ilvl w:val="0"/>
                <w:numId w:val="15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Ability to search product</w:t>
            </w:r>
          </w:p>
          <w:p w14:paraId="6027CA1F" w14:textId="1C4BA4D4" w:rsidR="00281E03" w:rsidRPr="00096C11" w:rsidRDefault="00281E03" w:rsidP="00096C11">
            <w:pPr>
              <w:pStyle w:val="Heading1"/>
              <w:numPr>
                <w:ilvl w:val="0"/>
                <w:numId w:val="15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 xml:space="preserve">Ability </w:t>
            </w:r>
            <w:r w:rsidR="00D61650"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add products to cart</w:t>
            </w:r>
          </w:p>
          <w:p w14:paraId="1CFF1ABB" w14:textId="6ED909FE" w:rsidR="00D61650" w:rsidRPr="00096C11" w:rsidRDefault="00D61650" w:rsidP="00096C11">
            <w:pPr>
              <w:pStyle w:val="Heading1"/>
              <w:numPr>
                <w:ilvl w:val="0"/>
                <w:numId w:val="15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Ability remove product from cart</w:t>
            </w:r>
          </w:p>
          <w:p w14:paraId="17614884" w14:textId="1BBBE869" w:rsidR="00C84A8B" w:rsidRPr="00096C11" w:rsidRDefault="00C84A8B" w:rsidP="00096C11">
            <w:pPr>
              <w:pStyle w:val="Heading1"/>
              <w:numPr>
                <w:ilvl w:val="0"/>
                <w:numId w:val="15"/>
              </w:numPr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  <w:t>Ability to make payment on cart</w:t>
            </w:r>
          </w:p>
          <w:p w14:paraId="19E7C410" w14:textId="6B595C32" w:rsidR="00DA0D95" w:rsidRPr="00096C11" w:rsidRDefault="00DA0D95" w:rsidP="00096C11">
            <w:pPr>
              <w:pStyle w:val="Heading1"/>
              <w:jc w:val="both"/>
              <w:rPr>
                <w:rFonts w:ascii="Batang" w:eastAsia="Batang" w:hAnsi="Batang" w:cstheme="minorBidi"/>
                <w:b w:val="0"/>
                <w:color w:val="242852" w:themeColor="text2"/>
                <w:kern w:val="0"/>
                <w:sz w:val="24"/>
                <w:szCs w:val="24"/>
              </w:rPr>
            </w:pPr>
          </w:p>
          <w:p w14:paraId="5E32E7D1" w14:textId="2D7DF2DE" w:rsidR="00DA0D95" w:rsidRPr="00096C11" w:rsidRDefault="00DA0D95" w:rsidP="00096C11">
            <w:pPr>
              <w:pStyle w:val="Heading1"/>
              <w:jc w:val="both"/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  <w:t>Purchase Pr</w:t>
            </w:r>
            <w:r w:rsidR="00C84A8B" w:rsidRPr="00096C11"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  <w:t>ocess</w:t>
            </w:r>
          </w:p>
          <w:p w14:paraId="3E91F576" w14:textId="0B774387" w:rsidR="00A91596" w:rsidRPr="00096C11" w:rsidRDefault="00DA0D95" w:rsidP="00096C11">
            <w:pPr>
              <w:pStyle w:val="Heading1"/>
              <w:jc w:val="both"/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Cs/>
                <w:noProof/>
                <w:color w:val="242852" w:themeColor="text2"/>
                <w:kern w:val="0"/>
                <w:sz w:val="24"/>
                <w:szCs w:val="24"/>
              </w:rPr>
              <w:lastRenderedPageBreak/>
              <mc:AlternateContent>
                <mc:Choice Requires="wpc">
                  <w:drawing>
                    <wp:inline distT="0" distB="0" distL="0" distR="0" wp14:anchorId="449D40C8" wp14:editId="4C5B3077">
                      <wp:extent cx="6560820" cy="1003465"/>
                      <wp:effectExtent l="19050" t="0" r="30480" b="6350"/>
                      <wp:docPr id="10" name="Canvas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12" name="Arrow: Chevron 12"/>
                              <wps:cNvSpPr/>
                              <wps:spPr>
                                <a:xfrm>
                                  <a:off x="0" y="167963"/>
                                  <a:ext cx="1150670" cy="617517"/>
                                </a:xfrm>
                                <a:prstGeom prst="chevron">
                                  <a:avLst>
                                    <a:gd name="adj" fmla="val 36530"/>
                                  </a:avLst>
                                </a:prstGeom>
                                <a:solidFill>
                                  <a:sysClr val="window" lastClr="FFFFFF">
                                    <a:tint val="100000"/>
                                    <a:shade val="100000"/>
                                    <a:satMod val="100000"/>
                                  </a:sysClr>
                                </a:solidFill>
                                <a:ln w="25400">
                                  <a:solidFill>
                                    <a:srgbClr val="297FD5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36E874E3" w14:textId="77777777" w:rsidR="00DA0D95" w:rsidRPr="00C84A8B" w:rsidRDefault="00DA0D95" w:rsidP="00DA0D95">
                                    <w:pPr>
                                      <w:jc w:val="center"/>
                                      <w:rPr>
                                        <w:b w:val="0"/>
                                        <w:bCs/>
                                        <w:sz w:val="20"/>
                                        <w:szCs w:val="16"/>
                                      </w:rPr>
                                    </w:pPr>
                                    <w:r w:rsidRPr="00C84A8B">
                                      <w:rPr>
                                        <w:b w:val="0"/>
                                        <w:bCs/>
                                        <w:sz w:val="20"/>
                                        <w:szCs w:val="16"/>
                                      </w:rPr>
                                      <w:t>Search item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Arrow: Chevron 35"/>
                              <wps:cNvSpPr/>
                              <wps:spPr>
                                <a:xfrm>
                                  <a:off x="1046899" y="180000"/>
                                  <a:ext cx="1150620" cy="617220"/>
                                </a:xfrm>
                                <a:prstGeom prst="chevron">
                                  <a:avLst>
                                    <a:gd name="adj" fmla="val 36530"/>
                                  </a:avLst>
                                </a:prstGeom>
                                <a:solidFill>
                                  <a:sysClr val="window" lastClr="FFFFFF">
                                    <a:tint val="100000"/>
                                    <a:shade val="100000"/>
                                    <a:satMod val="100000"/>
                                  </a:sysClr>
                                </a:solidFill>
                                <a:ln w="25400">
                                  <a:solidFill>
                                    <a:srgbClr val="297FD5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35D2BBE8" w14:textId="07E6FF69" w:rsidR="00C84A8B" w:rsidRPr="00C84A8B" w:rsidRDefault="00C84A8B" w:rsidP="00C84A8B">
                                    <w:pPr>
                                      <w:jc w:val="center"/>
                                      <w:rPr>
                                        <w:sz w:val="22"/>
                                      </w:rPr>
                                    </w:pPr>
                                    <w:r w:rsidRPr="00C84A8B">
                                      <w:rPr>
                                        <w:rFonts w:ascii="Calibri" w:eastAsia="MS Mincho" w:hAnsi="Calibri"/>
                                        <w:b w:val="0"/>
                                        <w:bCs/>
                                        <w:color w:val="242852"/>
                                        <w:sz w:val="20"/>
                                        <w:szCs w:val="20"/>
                                      </w:rPr>
                                      <w:t>Add item to cart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Arrow: Chevron 36"/>
                              <wps:cNvSpPr/>
                              <wps:spPr>
                                <a:xfrm>
                                  <a:off x="2115678" y="167965"/>
                                  <a:ext cx="1150620" cy="616585"/>
                                </a:xfrm>
                                <a:prstGeom prst="chevron">
                                  <a:avLst>
                                    <a:gd name="adj" fmla="val 36530"/>
                                  </a:avLst>
                                </a:prstGeom>
                                <a:solidFill>
                                  <a:sysClr val="window" lastClr="FFFFFF">
                                    <a:tint val="100000"/>
                                    <a:shade val="100000"/>
                                    <a:satMod val="100000"/>
                                  </a:sysClr>
                                </a:solidFill>
                                <a:ln w="25400">
                                  <a:solidFill>
                                    <a:srgbClr val="297FD5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23FBE710" w14:textId="0E92CEE9" w:rsidR="00C84A8B" w:rsidRPr="00C84A8B" w:rsidRDefault="00C84A8B" w:rsidP="00C84A8B">
                                    <w:pPr>
                                      <w:jc w:val="center"/>
                                      <w:rPr>
                                        <w:b w:val="0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C84A8B">
                                      <w:rPr>
                                        <w:rFonts w:ascii="Calibri" w:eastAsia="MS Mincho" w:hAnsi="Calibri"/>
                                        <w:b w:val="0"/>
                                        <w:bCs/>
                                        <w:color w:val="242852"/>
                                        <w:sz w:val="20"/>
                                        <w:szCs w:val="20"/>
                                      </w:rPr>
                                      <w:t>Get totals of cost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Arrow: Chevron 37"/>
                              <wps:cNvSpPr/>
                              <wps:spPr>
                                <a:xfrm>
                                  <a:off x="3196333" y="181270"/>
                                  <a:ext cx="1150620" cy="615950"/>
                                </a:xfrm>
                                <a:prstGeom prst="chevron">
                                  <a:avLst>
                                    <a:gd name="adj" fmla="val 36530"/>
                                  </a:avLst>
                                </a:prstGeom>
                                <a:solidFill>
                                  <a:sysClr val="window" lastClr="FFFFFF">
                                    <a:tint val="100000"/>
                                    <a:shade val="100000"/>
                                    <a:satMod val="100000"/>
                                  </a:sysClr>
                                </a:solidFill>
                                <a:ln w="25400">
                                  <a:solidFill>
                                    <a:srgbClr val="297FD5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0ACE6290" w14:textId="03F1CF1B" w:rsidR="00C84A8B" w:rsidRDefault="00C84A8B" w:rsidP="00C84A8B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Calibri" w:eastAsia="MS Mincho" w:hAnsi="Calibri"/>
                                        <w:b w:val="0"/>
                                        <w:bCs/>
                                        <w:color w:val="242852"/>
                                        <w:sz w:val="20"/>
                                        <w:szCs w:val="20"/>
                                      </w:rPr>
                                      <w:t>Checkout to payment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Arrow: Chevron 38"/>
                              <wps:cNvSpPr/>
                              <wps:spPr>
                                <a:xfrm>
                                  <a:off x="4282925" y="181270"/>
                                  <a:ext cx="1150620" cy="615950"/>
                                </a:xfrm>
                                <a:prstGeom prst="chevron">
                                  <a:avLst>
                                    <a:gd name="adj" fmla="val 36530"/>
                                  </a:avLst>
                                </a:prstGeom>
                                <a:solidFill>
                                  <a:sysClr val="window" lastClr="FFFFFF">
                                    <a:tint val="100000"/>
                                    <a:shade val="100000"/>
                                    <a:satMod val="100000"/>
                                  </a:sysClr>
                                </a:solidFill>
                                <a:ln w="25400">
                                  <a:solidFill>
                                    <a:srgbClr val="297FD5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7241FB0C" w14:textId="6DCC5DB2" w:rsidR="00C84A8B" w:rsidRDefault="00C84A8B" w:rsidP="00C84A8B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Calibri" w:eastAsia="MS Mincho" w:hAnsi="Calibri"/>
                                        <w:b w:val="0"/>
                                        <w:bCs/>
                                        <w:color w:val="242852"/>
                                        <w:sz w:val="20"/>
                                        <w:szCs w:val="20"/>
                                      </w:rPr>
                                      <w:t>Make payment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Arrow: Chevron 39"/>
                              <wps:cNvSpPr/>
                              <wps:spPr>
                                <a:xfrm>
                                  <a:off x="5310140" y="175715"/>
                                  <a:ext cx="1250680" cy="615315"/>
                                </a:xfrm>
                                <a:prstGeom prst="chevron">
                                  <a:avLst>
                                    <a:gd name="adj" fmla="val 36530"/>
                                  </a:avLst>
                                </a:prstGeom>
                                <a:solidFill>
                                  <a:sysClr val="window" lastClr="FFFFFF">
                                    <a:tint val="100000"/>
                                    <a:shade val="100000"/>
                                    <a:satMod val="100000"/>
                                  </a:sysClr>
                                </a:solidFill>
                                <a:ln w="25400">
                                  <a:solidFill>
                                    <a:srgbClr val="297FD5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22BBB0BC" w14:textId="1DBBB52A" w:rsidR="00C84A8B" w:rsidRDefault="00C84A8B" w:rsidP="00C84A8B">
                                    <w:pPr>
                                      <w:jc w:val="center"/>
                                      <w:rPr>
                                        <w:rFonts w:ascii="Calibri" w:eastAsia="MS Mincho" w:hAnsi="Calibri"/>
                                        <w:color w:val="242852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eastAsia="MS Mincho" w:hAnsi="Calibri"/>
                                        <w:color w:val="242852"/>
                                        <w:sz w:val="20"/>
                                        <w:szCs w:val="20"/>
                                      </w:rPr>
                                      <w:t>Notify Seller</w:t>
                                    </w:r>
                                  </w:p>
                                  <w:p w14:paraId="4521D636" w14:textId="570E51F9" w:rsidR="007A3FE1" w:rsidRDefault="007A3FE1" w:rsidP="007A3FE1">
                                    <w:pPr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Calibri" w:eastAsia="MS Mincho" w:hAnsi="Calibri"/>
                                        <w:color w:val="242852"/>
                                        <w:sz w:val="20"/>
                                        <w:szCs w:val="20"/>
                                      </w:rPr>
                                      <w:t>And Buyer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449D40C8" id="Canvas 10" o:spid="_x0000_s1049" editas="canvas" style="width:516.6pt;height:79pt;mso-position-horizontal-relative:char;mso-position-vertical-relative:line" coordsize="65608,10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">
                      <v:shape id="_x0000_s1050" type="#_x0000_t75" style="position:absolute;width:65608;height:10033;visibility:visible;mso-wrap-style:square" filled="t">
                        <v:fill o:detectmouseclick="t"/>
                        <v:path o:connecttype="none"/>
                      </v:shape>
                      <v:shapetype id="_x0000_t55" coordsize="21600,21600" o:spt="55" adj="16200" path="m@0,l,0@1,10800,,21600@0,21600,21600,10800xe">
                        <v:stroke joinstyle="miter"/>
                        <v:formulas>
                          <v:f eqn="val #0"/>
                          <v:f eqn="sum 21600 0 @0"/>
                          <v:f eqn="prod #0 1 2"/>
                        </v:formulas>
                        <v:path o:connecttype="custom" o:connectlocs="@2,0;@1,10800;@2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Arrow: Chevron 12" o:spid="_x0000_s1051" type="#_x0000_t55" style="position:absolute;top:1679;width:11506;height:6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" adj="17366" strokecolor="#297fd5" strokeweight="2pt">
                        <v:textbox>
                          <w:txbxContent>
                            <w:p w14:paraId="36E874E3" w14:textId="77777777" w:rsidR="00DA0D95" w:rsidRPr="00C84A8B" w:rsidRDefault="00DA0D95" w:rsidP="00DA0D95">
                              <w:pPr>
                                <w:jc w:val="center"/>
                                <w:rPr>
                                  <w:b w:val="0"/>
                                  <w:bCs/>
                                  <w:sz w:val="20"/>
                                  <w:szCs w:val="16"/>
                                </w:rPr>
                              </w:pPr>
                              <w:r w:rsidRPr="00C84A8B">
                                <w:rPr>
                                  <w:b w:val="0"/>
                                  <w:bCs/>
                                  <w:sz w:val="20"/>
                                  <w:szCs w:val="16"/>
                                </w:rPr>
                                <w:t>Search item</w:t>
                              </w:r>
                            </w:p>
                          </w:txbxContent>
                        </v:textbox>
                      </v:shape>
                      <v:shape id="Arrow: Chevron 35" o:spid="_x0000_s1052" type="#_x0000_t55" style="position:absolute;left:10468;top:1800;width:11507;height:6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" adj="17367" strokecolor="#297fd5" strokeweight="2pt">
                        <v:textbox>
                          <w:txbxContent>
                            <w:p w14:paraId="35D2BBE8" w14:textId="07E6FF69" w:rsidR="00C84A8B" w:rsidRPr="00C84A8B" w:rsidRDefault="00C84A8B" w:rsidP="00C84A8B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C84A8B">
                                <w:rPr>
                                  <w:rFonts w:ascii="Calibri" w:eastAsia="MS Mincho" w:hAnsi="Calibri"/>
                                  <w:b w:val="0"/>
                                  <w:bCs/>
                                  <w:color w:val="242852"/>
                                  <w:sz w:val="20"/>
                                  <w:szCs w:val="20"/>
                                </w:rPr>
                                <w:t>Add item to cart</w:t>
                              </w:r>
                            </w:p>
                          </w:txbxContent>
                        </v:textbox>
                      </v:shape>
                      <v:shape id="Arrow: Chevron 36" o:spid="_x0000_s1053" type="#_x0000_t55" style="position:absolute;left:21156;top:1679;width:11506;height:61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" adj="17372" strokecolor="#297fd5" strokeweight="2pt">
                        <v:textbox>
                          <w:txbxContent>
                            <w:p w14:paraId="23FBE710" w14:textId="0E92CEE9" w:rsidR="00C84A8B" w:rsidRPr="00C84A8B" w:rsidRDefault="00C84A8B" w:rsidP="00C84A8B">
                              <w:pPr>
                                <w:jc w:val="center"/>
                                <w:rPr>
                                  <w:b w:val="0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C84A8B">
                                <w:rPr>
                                  <w:rFonts w:ascii="Calibri" w:eastAsia="MS Mincho" w:hAnsi="Calibri"/>
                                  <w:b w:val="0"/>
                                  <w:bCs/>
                                  <w:color w:val="242852"/>
                                  <w:sz w:val="20"/>
                                  <w:szCs w:val="20"/>
                                </w:rPr>
                                <w:t>Get totals of cost</w:t>
                              </w:r>
                            </w:p>
                          </w:txbxContent>
                        </v:textbox>
                      </v:shape>
                      <v:shape id="Arrow: Chevron 37" o:spid="_x0000_s1054" type="#_x0000_t55" style="position:absolute;left:31963;top:1812;width:11506;height:6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" adj="17376" strokecolor="#297fd5" strokeweight="2pt">
                        <v:textbox>
                          <w:txbxContent>
                            <w:p w14:paraId="0ACE6290" w14:textId="03F1CF1B" w:rsidR="00C84A8B" w:rsidRDefault="00C84A8B" w:rsidP="00C84A8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MS Mincho" w:hAnsi="Calibri"/>
                                  <w:b w:val="0"/>
                                  <w:bCs/>
                                  <w:color w:val="242852"/>
                                  <w:sz w:val="20"/>
                                  <w:szCs w:val="20"/>
                                </w:rPr>
                                <w:t>Checkout to payment</w:t>
                              </w:r>
                            </w:p>
                          </w:txbxContent>
                        </v:textbox>
                      </v:shape>
                      <v:shape id="Arrow: Chevron 38" o:spid="_x0000_s1055" type="#_x0000_t55" style="position:absolute;left:42829;top:1812;width:11506;height:6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" adj="17376" strokecolor="#297fd5" strokeweight="2pt">
                        <v:textbox>
                          <w:txbxContent>
                            <w:p w14:paraId="7241FB0C" w14:textId="6DCC5DB2" w:rsidR="00C84A8B" w:rsidRDefault="00C84A8B" w:rsidP="00C84A8B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MS Mincho" w:hAnsi="Calibri"/>
                                  <w:b w:val="0"/>
                                  <w:bCs/>
                                  <w:color w:val="242852"/>
                                  <w:sz w:val="20"/>
                                  <w:szCs w:val="20"/>
                                </w:rPr>
                                <w:t>Make payment</w:t>
                              </w:r>
                            </w:p>
                          </w:txbxContent>
                        </v:textbox>
                      </v:shape>
                      <v:shape id="Arrow: Chevron 39" o:spid="_x0000_s1056" type="#_x0000_t55" style="position:absolute;left:53101;top:1757;width:12507;height:6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" adj="17718" strokecolor="#297fd5" strokeweight="2pt">
                        <v:textbox>
                          <w:txbxContent>
                            <w:p w14:paraId="22BBB0BC" w14:textId="1DBBB52A" w:rsidR="00C84A8B" w:rsidRDefault="00C84A8B" w:rsidP="00C84A8B">
                              <w:pPr>
                                <w:jc w:val="center"/>
                                <w:rPr>
                                  <w:rFonts w:ascii="Calibri" w:eastAsia="MS Mincho" w:hAnsi="Calibri"/>
                                  <w:color w:val="24285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eastAsia="MS Mincho" w:hAnsi="Calibri"/>
                                  <w:color w:val="242852"/>
                                  <w:sz w:val="20"/>
                                  <w:szCs w:val="20"/>
                                </w:rPr>
                                <w:t>Notify Seller</w:t>
                              </w:r>
                            </w:p>
                            <w:p w14:paraId="4521D636" w14:textId="570E51F9" w:rsidR="007A3FE1" w:rsidRDefault="007A3FE1" w:rsidP="007A3FE1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MS Mincho" w:hAnsi="Calibri"/>
                                  <w:color w:val="242852"/>
                                  <w:sz w:val="20"/>
                                  <w:szCs w:val="20"/>
                                </w:rPr>
                                <w:t>And Buyer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1CB82987" w14:textId="4D3D2A70" w:rsidR="007A3FE1" w:rsidRPr="00096C11" w:rsidRDefault="007A3FE1" w:rsidP="00096C11">
            <w:pPr>
              <w:pStyle w:val="Heading1"/>
              <w:jc w:val="both"/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  <w:t>Dispatch Process</w:t>
            </w:r>
          </w:p>
          <w:p w14:paraId="332C8027" w14:textId="79665639" w:rsidR="00A91596" w:rsidRPr="00096C11" w:rsidRDefault="007A3FE1" w:rsidP="00096C11">
            <w:pPr>
              <w:pStyle w:val="Heading1"/>
              <w:jc w:val="both"/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Cs/>
                <w:noProof/>
                <w:color w:val="242852" w:themeColor="text2"/>
                <w:kern w:val="0"/>
                <w:sz w:val="24"/>
                <w:szCs w:val="24"/>
              </w:rPr>
              <mc:AlternateContent>
                <mc:Choice Requires="wpc">
                  <w:drawing>
                    <wp:inline distT="0" distB="0" distL="0" distR="0" wp14:anchorId="3C7D4852" wp14:editId="05C11BF1">
                      <wp:extent cx="6560820" cy="1003465"/>
                      <wp:effectExtent l="19050" t="0" r="0" b="6350"/>
                      <wp:docPr id="53" name="Canvas 5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47" name="Arrow: Chevron 47"/>
                              <wps:cNvSpPr/>
                              <wps:spPr>
                                <a:xfrm>
                                  <a:off x="0" y="167935"/>
                                  <a:ext cx="1791936" cy="617517"/>
                                </a:xfrm>
                                <a:prstGeom prst="chevron">
                                  <a:avLst>
                                    <a:gd name="adj" fmla="val 36530"/>
                                  </a:avLst>
                                </a:prstGeom>
                                <a:solidFill>
                                  <a:sysClr val="window" lastClr="FFFFFF">
                                    <a:tint val="100000"/>
                                    <a:shade val="100000"/>
                                    <a:satMod val="100000"/>
                                  </a:sysClr>
                                </a:solidFill>
                                <a:ln w="25400">
                                  <a:solidFill>
                                    <a:srgbClr val="297FD5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79D1BD92" w14:textId="15F5FBA0" w:rsidR="007A3FE1" w:rsidRDefault="007A3FE1" w:rsidP="007A3FE1">
                                    <w:pPr>
                                      <w:jc w:val="center"/>
                                      <w:rPr>
                                        <w:b w:val="0"/>
                                        <w:bCs/>
                                        <w:sz w:val="20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/>
                                        <w:sz w:val="20"/>
                                        <w:szCs w:val="16"/>
                                      </w:rPr>
                                      <w:t xml:space="preserve">Seller receives </w:t>
                                    </w:r>
                                    <w:r w:rsidRPr="00C84A8B">
                                      <w:rPr>
                                        <w:b w:val="0"/>
                                        <w:bCs/>
                                        <w:sz w:val="20"/>
                                        <w:szCs w:val="16"/>
                                      </w:rPr>
                                      <w:t>item</w:t>
                                    </w:r>
                                    <w:r>
                                      <w:rPr>
                                        <w:b w:val="0"/>
                                        <w:bCs/>
                                        <w:sz w:val="20"/>
                                        <w:szCs w:val="16"/>
                                      </w:rPr>
                                      <w:t xml:space="preserve"> list and addresses</w:t>
                                    </w:r>
                                  </w:p>
                                  <w:p w14:paraId="62AE1EC1" w14:textId="693D5D61" w:rsidR="007A3FE1" w:rsidRPr="00C84A8B" w:rsidRDefault="007A3FE1" w:rsidP="003949CC">
                                    <w:pPr>
                                      <w:rPr>
                                        <w:b w:val="0"/>
                                        <w:bCs/>
                                        <w:sz w:val="20"/>
                                        <w:szCs w:val="16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Arrow: Chevron 49"/>
                              <wps:cNvSpPr/>
                              <wps:spPr>
                                <a:xfrm>
                                  <a:off x="1732561" y="167937"/>
                                  <a:ext cx="1533737" cy="616585"/>
                                </a:xfrm>
                                <a:prstGeom prst="chevron">
                                  <a:avLst>
                                    <a:gd name="adj" fmla="val 36530"/>
                                  </a:avLst>
                                </a:prstGeom>
                                <a:solidFill>
                                  <a:sysClr val="window" lastClr="FFFFFF">
                                    <a:tint val="100000"/>
                                    <a:shade val="100000"/>
                                    <a:satMod val="100000"/>
                                  </a:sysClr>
                                </a:solidFill>
                                <a:ln w="25400">
                                  <a:solidFill>
                                    <a:srgbClr val="297FD5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2211244B" w14:textId="49AF2FC0" w:rsidR="007A3FE1" w:rsidRDefault="007A3FE1" w:rsidP="007A3FE1">
                                    <w:pPr>
                                      <w:jc w:val="center"/>
                                      <w:rPr>
                                        <w:rFonts w:ascii="Calibri" w:eastAsia="MS Mincho" w:hAnsi="Calibri"/>
                                        <w:b w:val="0"/>
                                        <w:bCs/>
                                        <w:color w:val="242852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Calibri" w:eastAsia="MS Mincho" w:hAnsi="Calibri"/>
                                        <w:b w:val="0"/>
                                        <w:bCs/>
                                        <w:color w:val="242852"/>
                                        <w:sz w:val="20"/>
                                        <w:szCs w:val="20"/>
                                      </w:rPr>
                                      <w:t>Seller packages it and dispatch</w:t>
                                    </w:r>
                                  </w:p>
                                  <w:p w14:paraId="688CCA0E" w14:textId="37000FEF" w:rsidR="007A3FE1" w:rsidRPr="00C84A8B" w:rsidRDefault="007A3FE1" w:rsidP="007A3FE1">
                                    <w:pPr>
                                      <w:jc w:val="center"/>
                                      <w:rPr>
                                        <w:b w:val="0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Arrow: Chevron 50"/>
                              <wps:cNvSpPr/>
                              <wps:spPr>
                                <a:xfrm>
                                  <a:off x="3196333" y="181210"/>
                                  <a:ext cx="1796004" cy="615950"/>
                                </a:xfrm>
                                <a:prstGeom prst="chevron">
                                  <a:avLst>
                                    <a:gd name="adj" fmla="val 36530"/>
                                  </a:avLst>
                                </a:prstGeom>
                                <a:solidFill>
                                  <a:sysClr val="window" lastClr="FFFFFF">
                                    <a:tint val="100000"/>
                                    <a:shade val="100000"/>
                                    <a:satMod val="100000"/>
                                  </a:sysClr>
                                </a:solidFill>
                                <a:ln w="25400">
                                  <a:solidFill>
                                    <a:srgbClr val="297FD5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47D98CF5" w14:textId="58474BFF" w:rsidR="007A3FE1" w:rsidRDefault="007A3FE1" w:rsidP="007A3FE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Calibri" w:eastAsia="MS Mincho" w:hAnsi="Calibri"/>
                                        <w:b w:val="0"/>
                                        <w:bCs/>
                                        <w:color w:val="242852"/>
                                        <w:sz w:val="20"/>
                                        <w:szCs w:val="20"/>
                                      </w:rPr>
                                      <w:t>Seller enters details of dispatch for tracking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Arrow: Chevron 52"/>
                              <wps:cNvSpPr/>
                              <wps:spPr>
                                <a:xfrm>
                                  <a:off x="4938898" y="181844"/>
                                  <a:ext cx="1391233" cy="615315"/>
                                </a:xfrm>
                                <a:prstGeom prst="chevron">
                                  <a:avLst>
                                    <a:gd name="adj" fmla="val 36530"/>
                                  </a:avLst>
                                </a:prstGeom>
                                <a:solidFill>
                                  <a:sysClr val="window" lastClr="FFFFFF">
                                    <a:tint val="100000"/>
                                    <a:shade val="100000"/>
                                    <a:satMod val="100000"/>
                                  </a:sysClr>
                                </a:solidFill>
                                <a:ln w="25400">
                                  <a:solidFill>
                                    <a:srgbClr val="297FD5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3D292006" w14:textId="0BC19D49" w:rsidR="007A3FE1" w:rsidRDefault="007A3FE1" w:rsidP="007A3FE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Calibri" w:eastAsia="MS Mincho" w:hAnsi="Calibri"/>
                                        <w:color w:val="242852"/>
                                        <w:sz w:val="20"/>
                                        <w:szCs w:val="20"/>
                                      </w:rPr>
                                      <w:t>Notify Buyer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3C7D4852" id="Canvas 53" o:spid="_x0000_s1057" editas="canvas" style="width:516.6pt;height:79pt;mso-position-horizontal-relative:char;mso-position-vertical-relative:line" coordsize="65608,10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">
                      <v:shape id="_x0000_s1058" type="#_x0000_t75" style="position:absolute;width:65608;height:10033;visibility:visible;mso-wrap-style:square" filled="t">
                        <v:fill o:detectmouseclick="t"/>
                        <v:path o:connecttype="none"/>
                      </v:shape>
                      <v:shape id="Arrow: Chevron 47" o:spid="_x0000_s1059" type="#_x0000_t55" style="position:absolute;top:1679;width:17919;height:6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" adj="18881" strokecolor="#297fd5" strokeweight="2pt">
                        <v:textbox>
                          <w:txbxContent>
                            <w:p w14:paraId="79D1BD92" w14:textId="15F5FBA0" w:rsidR="007A3FE1" w:rsidRDefault="007A3FE1" w:rsidP="007A3FE1">
                              <w:pPr>
                                <w:jc w:val="center"/>
                                <w:rPr>
                                  <w:b w:val="0"/>
                                  <w:bCs/>
                                  <w:sz w:val="20"/>
                                  <w:szCs w:val="16"/>
                                </w:rPr>
                              </w:pPr>
                              <w:r>
                                <w:rPr>
                                  <w:b w:val="0"/>
                                  <w:bCs/>
                                  <w:sz w:val="20"/>
                                  <w:szCs w:val="16"/>
                                </w:rPr>
                                <w:t xml:space="preserve">Seller receives </w:t>
                              </w:r>
                              <w:r w:rsidRPr="00C84A8B">
                                <w:rPr>
                                  <w:b w:val="0"/>
                                  <w:bCs/>
                                  <w:sz w:val="20"/>
                                  <w:szCs w:val="16"/>
                                </w:rPr>
                                <w:t>item</w:t>
                              </w:r>
                              <w:r>
                                <w:rPr>
                                  <w:b w:val="0"/>
                                  <w:bCs/>
                                  <w:sz w:val="20"/>
                                  <w:szCs w:val="16"/>
                                </w:rPr>
                                <w:t xml:space="preserve"> list and addresses</w:t>
                              </w:r>
                            </w:p>
                            <w:p w14:paraId="62AE1EC1" w14:textId="693D5D61" w:rsidR="007A3FE1" w:rsidRPr="00C84A8B" w:rsidRDefault="007A3FE1" w:rsidP="003949CC">
                              <w:pPr>
                                <w:rPr>
                                  <w:b w:val="0"/>
                                  <w:bCs/>
                                  <w:sz w:val="20"/>
                                  <w:szCs w:val="16"/>
                                </w:rPr>
                              </w:pPr>
                            </w:p>
                          </w:txbxContent>
                        </v:textbox>
                      </v:shape>
                      <v:shape id="Arrow: Chevron 49" o:spid="_x0000_s1060" type="#_x0000_t55" style="position:absolute;left:17325;top:1679;width:15337;height:61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" adj="18428" strokecolor="#297fd5" strokeweight="2pt">
                        <v:textbox>
                          <w:txbxContent>
                            <w:p w14:paraId="2211244B" w14:textId="49AF2FC0" w:rsidR="007A3FE1" w:rsidRDefault="007A3FE1" w:rsidP="007A3FE1">
                              <w:pPr>
                                <w:jc w:val="center"/>
                                <w:rPr>
                                  <w:rFonts w:ascii="Calibri" w:eastAsia="MS Mincho" w:hAnsi="Calibri"/>
                                  <w:b w:val="0"/>
                                  <w:bCs/>
                                  <w:color w:val="24285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eastAsia="MS Mincho" w:hAnsi="Calibri"/>
                                  <w:b w:val="0"/>
                                  <w:bCs/>
                                  <w:color w:val="242852"/>
                                  <w:sz w:val="20"/>
                                  <w:szCs w:val="20"/>
                                </w:rPr>
                                <w:t>Seller packages it and dispatch</w:t>
                              </w:r>
                            </w:p>
                            <w:p w14:paraId="688CCA0E" w14:textId="37000FEF" w:rsidR="007A3FE1" w:rsidRPr="00C84A8B" w:rsidRDefault="007A3FE1" w:rsidP="007A3FE1">
                              <w:pPr>
                                <w:jc w:val="center"/>
                                <w:rPr>
                                  <w:b w:val="0"/>
                                  <w:bCs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  <v:shape id="Arrow: Chevron 50" o:spid="_x0000_s1061" type="#_x0000_t55" style="position:absolute;left:31963;top:1812;width:17960;height:6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" adj="18894" strokecolor="#297fd5" strokeweight="2pt">
                        <v:textbox>
                          <w:txbxContent>
                            <w:p w14:paraId="47D98CF5" w14:textId="58474BFF" w:rsidR="007A3FE1" w:rsidRDefault="007A3FE1" w:rsidP="007A3FE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MS Mincho" w:hAnsi="Calibri"/>
                                  <w:b w:val="0"/>
                                  <w:bCs/>
                                  <w:color w:val="242852"/>
                                  <w:sz w:val="20"/>
                                  <w:szCs w:val="20"/>
                                </w:rPr>
                                <w:t>Seller enters details of dispatch for tracking</w:t>
                              </w:r>
                            </w:p>
                          </w:txbxContent>
                        </v:textbox>
                      </v:shape>
                      <v:shape id="Arrow: Chevron 52" o:spid="_x0000_s1062" type="#_x0000_t55" style="position:absolute;left:49388;top:1818;width:13913;height:6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" adj="18110" strokecolor="#297fd5" strokeweight="2pt">
                        <v:textbox>
                          <w:txbxContent>
                            <w:p w14:paraId="3D292006" w14:textId="0BC19D49" w:rsidR="007A3FE1" w:rsidRDefault="007A3FE1" w:rsidP="007A3FE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MS Mincho" w:hAnsi="Calibri"/>
                                  <w:color w:val="242852"/>
                                  <w:sz w:val="20"/>
                                  <w:szCs w:val="20"/>
                                </w:rPr>
                                <w:t>Notify Buyer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36FF2159" w14:textId="29FB2129" w:rsidR="007A3FE1" w:rsidRPr="00096C11" w:rsidRDefault="002D6FBC" w:rsidP="00096C11">
            <w:pPr>
              <w:pStyle w:val="Heading1"/>
              <w:jc w:val="both"/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  <w:t xml:space="preserve">After Sales Process (when buyers </w:t>
            </w:r>
            <w:r w:rsidR="00A91596" w:rsidRPr="00096C11"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  <w:t>receive</w:t>
            </w:r>
            <w:r w:rsidRPr="00096C11"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  <w:t xml:space="preserve"> items)</w:t>
            </w:r>
          </w:p>
          <w:p w14:paraId="3EC05ECF" w14:textId="6606D426" w:rsidR="00A91596" w:rsidRPr="00096C11" w:rsidRDefault="002D6FBC" w:rsidP="00096C11">
            <w:pPr>
              <w:pStyle w:val="Heading1"/>
              <w:jc w:val="both"/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Cs/>
                <w:noProof/>
                <w:color w:val="242852" w:themeColor="text2"/>
                <w:kern w:val="0"/>
                <w:sz w:val="24"/>
                <w:szCs w:val="24"/>
              </w:rPr>
              <mc:AlternateContent>
                <mc:Choice Requires="wpc">
                  <w:drawing>
                    <wp:inline distT="0" distB="0" distL="0" distR="0" wp14:anchorId="570B9BD2" wp14:editId="7365B9ED">
                      <wp:extent cx="6560820" cy="1003465"/>
                      <wp:effectExtent l="19050" t="0" r="0" b="6350"/>
                      <wp:docPr id="59" name="Canvas 5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55" name="Arrow: Chevron 55"/>
                              <wps:cNvSpPr/>
                              <wps:spPr>
                                <a:xfrm>
                                  <a:off x="0" y="167935"/>
                                  <a:ext cx="1791936" cy="617517"/>
                                </a:xfrm>
                                <a:prstGeom prst="chevron">
                                  <a:avLst>
                                    <a:gd name="adj" fmla="val 36530"/>
                                  </a:avLst>
                                </a:prstGeom>
                                <a:solidFill>
                                  <a:sysClr val="window" lastClr="FFFFFF">
                                    <a:tint val="100000"/>
                                    <a:shade val="100000"/>
                                    <a:satMod val="100000"/>
                                  </a:sysClr>
                                </a:solidFill>
                                <a:ln w="25400">
                                  <a:solidFill>
                                    <a:srgbClr val="297FD5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2FB267E8" w14:textId="0F5ED624" w:rsidR="002D6FBC" w:rsidRPr="00C84A8B" w:rsidRDefault="002D6FBC" w:rsidP="002D6FBC">
                                    <w:pPr>
                                      <w:jc w:val="center"/>
                                      <w:rPr>
                                        <w:b w:val="0"/>
                                        <w:bCs/>
                                        <w:sz w:val="20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/>
                                        <w:sz w:val="20"/>
                                        <w:szCs w:val="16"/>
                                      </w:rPr>
                                      <w:t>Buyer confirms receipt of items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Arrow: Chevron 56"/>
                              <wps:cNvSpPr/>
                              <wps:spPr>
                                <a:xfrm>
                                  <a:off x="1732561" y="167937"/>
                                  <a:ext cx="1533737" cy="616585"/>
                                </a:xfrm>
                                <a:prstGeom prst="chevron">
                                  <a:avLst>
                                    <a:gd name="adj" fmla="val 36530"/>
                                  </a:avLst>
                                </a:prstGeom>
                                <a:solidFill>
                                  <a:sysClr val="window" lastClr="FFFFFF">
                                    <a:tint val="100000"/>
                                    <a:shade val="100000"/>
                                    <a:satMod val="100000"/>
                                  </a:sysClr>
                                </a:solidFill>
                                <a:ln w="25400">
                                  <a:solidFill>
                                    <a:srgbClr val="297FD5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0CA561D2" w14:textId="2B9A1D8B" w:rsidR="002D6FBC" w:rsidRPr="00C84A8B" w:rsidRDefault="002D6FBC" w:rsidP="002D6FBC">
                                    <w:pPr>
                                      <w:jc w:val="center"/>
                                      <w:rPr>
                                        <w:b w:val="0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Calibri" w:eastAsia="MS Mincho" w:hAnsi="Calibri"/>
                                        <w:b w:val="0"/>
                                        <w:bCs/>
                                        <w:color w:val="242852"/>
                                        <w:sz w:val="20"/>
                                        <w:szCs w:val="20"/>
                                      </w:rPr>
                                      <w:t>Buyer can review Seller or items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" name="Arrow: Chevron 57"/>
                              <wps:cNvSpPr/>
                              <wps:spPr>
                                <a:xfrm>
                                  <a:off x="3196333" y="181210"/>
                                  <a:ext cx="1796004" cy="615950"/>
                                </a:xfrm>
                                <a:prstGeom prst="chevron">
                                  <a:avLst>
                                    <a:gd name="adj" fmla="val 36530"/>
                                  </a:avLst>
                                </a:prstGeom>
                                <a:solidFill>
                                  <a:sysClr val="window" lastClr="FFFFFF">
                                    <a:tint val="100000"/>
                                    <a:shade val="100000"/>
                                    <a:satMod val="100000"/>
                                  </a:sysClr>
                                </a:solidFill>
                                <a:ln w="25400">
                                  <a:solidFill>
                                    <a:srgbClr val="297FD5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3FA673A1" w14:textId="77777777" w:rsidR="002D6FBC" w:rsidRDefault="002D6FBC" w:rsidP="002D6FBC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Calibri" w:eastAsia="MS Mincho" w:hAnsi="Calibri"/>
                                        <w:b w:val="0"/>
                                        <w:bCs/>
                                        <w:color w:val="242852"/>
                                        <w:sz w:val="20"/>
                                        <w:szCs w:val="20"/>
                                      </w:rPr>
                                      <w:t>Seller enters details of dispatch for tracking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" name="Arrow: Chevron 58"/>
                              <wps:cNvSpPr/>
                              <wps:spPr>
                                <a:xfrm>
                                  <a:off x="4938898" y="181844"/>
                                  <a:ext cx="1391233" cy="615315"/>
                                </a:xfrm>
                                <a:prstGeom prst="chevron">
                                  <a:avLst>
                                    <a:gd name="adj" fmla="val 36530"/>
                                  </a:avLst>
                                </a:prstGeom>
                                <a:solidFill>
                                  <a:sysClr val="window" lastClr="FFFFFF">
                                    <a:tint val="100000"/>
                                    <a:shade val="100000"/>
                                    <a:satMod val="100000"/>
                                  </a:sysClr>
                                </a:solidFill>
                                <a:ln w="25400">
                                  <a:solidFill>
                                    <a:srgbClr val="297FD5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1EF37CEA" w14:textId="77777777" w:rsidR="002D6FBC" w:rsidRDefault="002D6FBC" w:rsidP="002D6FBC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Calibri" w:eastAsia="MS Mincho" w:hAnsi="Calibri"/>
                                        <w:color w:val="242852"/>
                                        <w:sz w:val="20"/>
                                        <w:szCs w:val="20"/>
                                      </w:rPr>
                                      <w:t>Notify Buyer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70B9BD2" id="Canvas 59" o:spid="_x0000_s1063" editas="canvas" style="width:516.6pt;height:79pt;mso-position-horizontal-relative:char;mso-position-vertical-relative:line" coordsize="65608,10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">
                      <v:shape id="_x0000_s1064" type="#_x0000_t75" style="position:absolute;width:65608;height:10033;visibility:visible;mso-wrap-style:square" filled="t">
                        <v:fill o:detectmouseclick="t"/>
                        <v:path o:connecttype="none"/>
                      </v:shape>
                      <v:shape id="Arrow: Chevron 55" o:spid="_x0000_s1065" type="#_x0000_t55" style="position:absolute;top:1679;width:17919;height:6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" adj="18881" strokecolor="#297fd5" strokeweight="2pt">
                        <v:textbox>
                          <w:txbxContent>
                            <w:p w14:paraId="2FB267E8" w14:textId="0F5ED624" w:rsidR="002D6FBC" w:rsidRPr="00C84A8B" w:rsidRDefault="002D6FBC" w:rsidP="002D6FBC">
                              <w:pPr>
                                <w:jc w:val="center"/>
                                <w:rPr>
                                  <w:b w:val="0"/>
                                  <w:bCs/>
                                  <w:sz w:val="20"/>
                                  <w:szCs w:val="16"/>
                                </w:rPr>
                              </w:pPr>
                              <w:r>
                                <w:rPr>
                                  <w:b w:val="0"/>
                                  <w:bCs/>
                                  <w:sz w:val="20"/>
                                  <w:szCs w:val="16"/>
                                </w:rPr>
                                <w:t>Buyer confirms receipt of items</w:t>
                              </w:r>
                            </w:p>
                          </w:txbxContent>
                        </v:textbox>
                      </v:shape>
                      <v:shape id="Arrow: Chevron 56" o:spid="_x0000_s1066" type="#_x0000_t55" style="position:absolute;left:17325;top:1679;width:15337;height:61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" adj="18428" strokecolor="#297fd5" strokeweight="2pt">
                        <v:textbox>
                          <w:txbxContent>
                            <w:p w14:paraId="0CA561D2" w14:textId="2B9A1D8B" w:rsidR="002D6FBC" w:rsidRPr="00C84A8B" w:rsidRDefault="002D6FBC" w:rsidP="002D6FBC">
                              <w:pPr>
                                <w:jc w:val="center"/>
                                <w:rPr>
                                  <w:b w:val="0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MS Mincho" w:hAnsi="Calibri"/>
                                  <w:b w:val="0"/>
                                  <w:bCs/>
                                  <w:color w:val="242852"/>
                                  <w:sz w:val="20"/>
                                  <w:szCs w:val="20"/>
                                </w:rPr>
                                <w:t>Buyer can review Seller or items</w:t>
                              </w:r>
                            </w:p>
                          </w:txbxContent>
                        </v:textbox>
                      </v:shape>
                      <v:shape id="Arrow: Chevron 57" o:spid="_x0000_s1067" type="#_x0000_t55" style="position:absolute;left:31963;top:1812;width:17960;height:6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" adj="18894" strokecolor="#297fd5" strokeweight="2pt">
                        <v:textbox>
                          <w:txbxContent>
                            <w:p w14:paraId="3FA673A1" w14:textId="77777777" w:rsidR="002D6FBC" w:rsidRDefault="002D6FBC" w:rsidP="002D6FBC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MS Mincho" w:hAnsi="Calibri"/>
                                  <w:b w:val="0"/>
                                  <w:bCs/>
                                  <w:color w:val="242852"/>
                                  <w:sz w:val="20"/>
                                  <w:szCs w:val="20"/>
                                </w:rPr>
                                <w:t>Seller enters details of dispatch for tracking</w:t>
                              </w:r>
                            </w:p>
                          </w:txbxContent>
                        </v:textbox>
                      </v:shape>
                      <v:shape id="Arrow: Chevron 58" o:spid="_x0000_s1068" type="#_x0000_t55" style="position:absolute;left:49388;top:1818;width:13913;height:61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" adj="18110" strokecolor="#297fd5" strokeweight="2pt">
                        <v:textbox>
                          <w:txbxContent>
                            <w:p w14:paraId="1EF37CEA" w14:textId="77777777" w:rsidR="002D6FBC" w:rsidRDefault="002D6FBC" w:rsidP="002D6FBC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MS Mincho" w:hAnsi="Calibri"/>
                                  <w:color w:val="242852"/>
                                  <w:sz w:val="20"/>
                                  <w:szCs w:val="20"/>
                                </w:rPr>
                                <w:t>Notify Buyer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396916A5" w14:textId="2233F811" w:rsidR="00C84A8B" w:rsidRPr="00096C11" w:rsidRDefault="00C84A8B" w:rsidP="00096C11">
            <w:pPr>
              <w:pStyle w:val="Heading1"/>
              <w:jc w:val="both"/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  <w:t xml:space="preserve">Bubble </w:t>
            </w:r>
            <w:r w:rsidR="007A3FE1" w:rsidRPr="00096C11"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  <w:t>C</w:t>
            </w:r>
            <w:r w:rsidRPr="00096C11"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  <w:t xml:space="preserve">onnection </w:t>
            </w:r>
            <w:r w:rsidR="007A3FE1" w:rsidRPr="00096C11"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  <w:t>Process</w:t>
            </w:r>
          </w:p>
          <w:p w14:paraId="024D9876" w14:textId="77777777" w:rsidR="005B1288" w:rsidRPr="00096C11" w:rsidRDefault="007A3FE1" w:rsidP="00096C11">
            <w:pPr>
              <w:pStyle w:val="Heading1"/>
              <w:jc w:val="both"/>
              <w:rPr>
                <w:rFonts w:ascii="Batang" w:eastAsia="Batang" w:hAnsi="Batang"/>
                <w:sz w:val="24"/>
                <w:szCs w:val="24"/>
              </w:rPr>
            </w:pPr>
            <w:r w:rsidRPr="00096C11">
              <w:rPr>
                <w:rFonts w:ascii="Batang" w:eastAsia="Batang" w:hAnsi="Batang" w:cstheme="minorBidi"/>
                <w:bCs/>
                <w:noProof/>
                <w:color w:val="242852" w:themeColor="text2"/>
                <w:kern w:val="0"/>
                <w:sz w:val="24"/>
                <w:szCs w:val="24"/>
              </w:rPr>
              <mc:AlternateContent>
                <mc:Choice Requires="wpc">
                  <w:drawing>
                    <wp:inline distT="0" distB="0" distL="0" distR="0" wp14:anchorId="4399F054" wp14:editId="0E6D5F03">
                      <wp:extent cx="6560820" cy="1003465"/>
                      <wp:effectExtent l="19050" t="0" r="0" b="6350"/>
                      <wp:docPr id="46" name="Canvas 4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40" name="Arrow: Chevron 40"/>
                              <wps:cNvSpPr/>
                              <wps:spPr>
                                <a:xfrm>
                                  <a:off x="0" y="167963"/>
                                  <a:ext cx="1150670" cy="617517"/>
                                </a:xfrm>
                                <a:prstGeom prst="chevron">
                                  <a:avLst>
                                    <a:gd name="adj" fmla="val 36530"/>
                                  </a:avLst>
                                </a:prstGeom>
                                <a:solidFill>
                                  <a:sysClr val="window" lastClr="FFFFFF">
                                    <a:tint val="100000"/>
                                    <a:shade val="100000"/>
                                    <a:satMod val="100000"/>
                                  </a:sysClr>
                                </a:solidFill>
                                <a:ln w="25400">
                                  <a:solidFill>
                                    <a:srgbClr val="297FD5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6657ABAC" w14:textId="68AD1442" w:rsidR="007A3FE1" w:rsidRPr="00C84A8B" w:rsidRDefault="007A3FE1" w:rsidP="007A3FE1">
                                    <w:pPr>
                                      <w:jc w:val="center"/>
                                      <w:rPr>
                                        <w:b w:val="0"/>
                                        <w:bCs/>
                                        <w:sz w:val="20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/>
                                        <w:sz w:val="20"/>
                                        <w:szCs w:val="16"/>
                                      </w:rPr>
                                      <w:t>Create bubble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Arrow: Chevron 41"/>
                              <wps:cNvSpPr/>
                              <wps:spPr>
                                <a:xfrm>
                                  <a:off x="1046899" y="180000"/>
                                  <a:ext cx="1150620" cy="617220"/>
                                </a:xfrm>
                                <a:prstGeom prst="chevron">
                                  <a:avLst>
                                    <a:gd name="adj" fmla="val 36530"/>
                                  </a:avLst>
                                </a:prstGeom>
                                <a:solidFill>
                                  <a:sysClr val="window" lastClr="FFFFFF">
                                    <a:tint val="100000"/>
                                    <a:shade val="100000"/>
                                    <a:satMod val="100000"/>
                                  </a:sysClr>
                                </a:solidFill>
                                <a:ln w="25400">
                                  <a:solidFill>
                                    <a:srgbClr val="297FD5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4C61C0F9" w14:textId="0E5A78F0" w:rsidR="007A3FE1" w:rsidRPr="007A3FE1" w:rsidRDefault="007A3FE1" w:rsidP="007A3FE1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 w:rsidRPr="007A3FE1">
                                      <w:rPr>
                                        <w:rFonts w:ascii="Calibri" w:eastAsia="MS Mincho" w:hAnsi="Calibri"/>
                                        <w:b w:val="0"/>
                                        <w:bCs/>
                                        <w:color w:val="242852"/>
                                        <w:sz w:val="18"/>
                                        <w:szCs w:val="18"/>
                                      </w:rPr>
                                      <w:t>Invite member</w:t>
                                    </w:r>
                                    <w:r>
                                      <w:rPr>
                                        <w:rFonts w:ascii="Calibri" w:eastAsia="MS Mincho" w:hAnsi="Calibri"/>
                                        <w:b w:val="0"/>
                                        <w:bCs/>
                                        <w:color w:val="242852"/>
                                        <w:sz w:val="18"/>
                                        <w:szCs w:val="18"/>
                                      </w:rPr>
                                      <w:t>s</w:t>
                                    </w:r>
                                    <w:r w:rsidRPr="007A3FE1">
                                      <w:rPr>
                                        <w:rFonts w:ascii="Calibri" w:eastAsia="MS Mincho" w:hAnsi="Calibri"/>
                                        <w:b w:val="0"/>
                                        <w:bCs/>
                                        <w:color w:val="242852"/>
                                        <w:sz w:val="18"/>
                                        <w:szCs w:val="18"/>
                                      </w:rPr>
                                      <w:t xml:space="preserve"> to bubble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Arrow: Chevron 42"/>
                              <wps:cNvSpPr/>
                              <wps:spPr>
                                <a:xfrm>
                                  <a:off x="2115678" y="167965"/>
                                  <a:ext cx="1150620" cy="616585"/>
                                </a:xfrm>
                                <a:prstGeom prst="chevron">
                                  <a:avLst>
                                    <a:gd name="adj" fmla="val 36530"/>
                                  </a:avLst>
                                </a:prstGeom>
                                <a:solidFill>
                                  <a:sysClr val="window" lastClr="FFFFFF">
                                    <a:tint val="100000"/>
                                    <a:shade val="100000"/>
                                    <a:satMod val="100000"/>
                                  </a:sysClr>
                                </a:solidFill>
                                <a:ln w="25400">
                                  <a:solidFill>
                                    <a:srgbClr val="297FD5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50CE25A3" w14:textId="26032782" w:rsidR="007A3FE1" w:rsidRPr="00C84A8B" w:rsidRDefault="007A3FE1" w:rsidP="007A3FE1">
                                    <w:pPr>
                                      <w:jc w:val="center"/>
                                      <w:rPr>
                                        <w:b w:val="0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Calibri" w:eastAsia="MS Mincho" w:hAnsi="Calibri"/>
                                        <w:b w:val="0"/>
                                        <w:bCs/>
                                        <w:color w:val="242852"/>
                                        <w:sz w:val="20"/>
                                        <w:szCs w:val="20"/>
                                      </w:rPr>
                                      <w:t>Member accept invite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Arrow: Chevron 43"/>
                              <wps:cNvSpPr/>
                              <wps:spPr>
                                <a:xfrm>
                                  <a:off x="3196333" y="181270"/>
                                  <a:ext cx="1150620" cy="615950"/>
                                </a:xfrm>
                                <a:prstGeom prst="chevron">
                                  <a:avLst>
                                    <a:gd name="adj" fmla="val 36530"/>
                                  </a:avLst>
                                </a:prstGeom>
                                <a:solidFill>
                                  <a:sysClr val="window" lastClr="FFFFFF">
                                    <a:tint val="100000"/>
                                    <a:shade val="100000"/>
                                    <a:satMod val="100000"/>
                                  </a:sysClr>
                                </a:solidFill>
                                <a:ln w="25400">
                                  <a:solidFill>
                                    <a:srgbClr val="297FD5"/>
                                  </a:solidFill>
                                  <a:prstDash val="solid"/>
                                </a:ln>
                                <a:effectLst/>
                              </wps:spPr>
                              <wps:txbx>
                                <w:txbxContent>
                                  <w:p w14:paraId="3DCE6894" w14:textId="3490C98D" w:rsidR="007A3FE1" w:rsidRDefault="007A3FE1" w:rsidP="007A3FE1">
                                    <w:pPr>
                                      <w:jc w:val="center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Calibri" w:eastAsia="MS Mincho" w:hAnsi="Calibri"/>
                                        <w:b w:val="0"/>
                                        <w:bCs/>
                                        <w:color w:val="242852"/>
                                        <w:sz w:val="20"/>
                                        <w:szCs w:val="20"/>
                                      </w:rPr>
                                      <w:t>Member joined to bubble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4399F054" id="Canvas 46" o:spid="_x0000_s1069" editas="canvas" style="width:516.6pt;height:79pt;mso-position-horizontal-relative:char;mso-position-vertical-relative:line" coordsize="65608,10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">
                      <v:shape id="_x0000_s1070" type="#_x0000_t75" style="position:absolute;width:65608;height:10033;visibility:visible;mso-wrap-style:square" filled="t">
                        <v:fill o:detectmouseclick="t"/>
                        <v:path o:connecttype="none"/>
                      </v:shape>
                      <v:shape id="Arrow: Chevron 40" o:spid="_x0000_s1071" type="#_x0000_t55" style="position:absolute;top:1679;width:11506;height:6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" adj="17366" strokecolor="#297fd5" strokeweight="2pt">
                        <v:textbox>
                          <w:txbxContent>
                            <w:p w14:paraId="6657ABAC" w14:textId="68AD1442" w:rsidR="007A3FE1" w:rsidRPr="00C84A8B" w:rsidRDefault="007A3FE1" w:rsidP="007A3FE1">
                              <w:pPr>
                                <w:jc w:val="center"/>
                                <w:rPr>
                                  <w:b w:val="0"/>
                                  <w:bCs/>
                                  <w:sz w:val="20"/>
                                  <w:szCs w:val="16"/>
                                </w:rPr>
                              </w:pPr>
                              <w:r>
                                <w:rPr>
                                  <w:b w:val="0"/>
                                  <w:bCs/>
                                  <w:sz w:val="20"/>
                                  <w:szCs w:val="16"/>
                                </w:rPr>
                                <w:t>Create bubble</w:t>
                              </w:r>
                            </w:p>
                          </w:txbxContent>
                        </v:textbox>
                      </v:shape>
                      <v:shape id="Arrow: Chevron 41" o:spid="_x0000_s1072" type="#_x0000_t55" style="position:absolute;left:10468;top:1800;width:11507;height:61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" adj="17367" strokecolor="#297fd5" strokeweight="2pt">
                        <v:textbox>
                          <w:txbxContent>
                            <w:p w14:paraId="4C61C0F9" w14:textId="0E5A78F0" w:rsidR="007A3FE1" w:rsidRPr="007A3FE1" w:rsidRDefault="007A3FE1" w:rsidP="007A3FE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A3FE1">
                                <w:rPr>
                                  <w:rFonts w:ascii="Calibri" w:eastAsia="MS Mincho" w:hAnsi="Calibri"/>
                                  <w:b w:val="0"/>
                                  <w:bCs/>
                                  <w:color w:val="242852"/>
                                  <w:sz w:val="18"/>
                                  <w:szCs w:val="18"/>
                                </w:rPr>
                                <w:t>Invite member</w:t>
                              </w:r>
                              <w:r>
                                <w:rPr>
                                  <w:rFonts w:ascii="Calibri" w:eastAsia="MS Mincho" w:hAnsi="Calibri"/>
                                  <w:b w:val="0"/>
                                  <w:bCs/>
                                  <w:color w:val="242852"/>
                                  <w:sz w:val="18"/>
                                  <w:szCs w:val="18"/>
                                </w:rPr>
                                <w:t>s</w:t>
                              </w:r>
                              <w:r w:rsidRPr="007A3FE1">
                                <w:rPr>
                                  <w:rFonts w:ascii="Calibri" w:eastAsia="MS Mincho" w:hAnsi="Calibri"/>
                                  <w:b w:val="0"/>
                                  <w:bCs/>
                                  <w:color w:val="242852"/>
                                  <w:sz w:val="18"/>
                                  <w:szCs w:val="18"/>
                                </w:rPr>
                                <w:t xml:space="preserve"> to bubble</w:t>
                              </w:r>
                            </w:p>
                          </w:txbxContent>
                        </v:textbox>
                      </v:shape>
                      <v:shape id="Arrow: Chevron 42" o:spid="_x0000_s1073" type="#_x0000_t55" style="position:absolute;left:21156;top:1679;width:11506;height:61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" adj="17372" strokecolor="#297fd5" strokeweight="2pt">
                        <v:textbox>
                          <w:txbxContent>
                            <w:p w14:paraId="50CE25A3" w14:textId="26032782" w:rsidR="007A3FE1" w:rsidRPr="00C84A8B" w:rsidRDefault="007A3FE1" w:rsidP="007A3FE1">
                              <w:pPr>
                                <w:jc w:val="center"/>
                                <w:rPr>
                                  <w:b w:val="0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MS Mincho" w:hAnsi="Calibri"/>
                                  <w:b w:val="0"/>
                                  <w:bCs/>
                                  <w:color w:val="242852"/>
                                  <w:sz w:val="20"/>
                                  <w:szCs w:val="20"/>
                                </w:rPr>
                                <w:t>Member accept invite</w:t>
                              </w:r>
                            </w:p>
                          </w:txbxContent>
                        </v:textbox>
                      </v:shape>
                      <v:shape id="Arrow: Chevron 43" o:spid="_x0000_s1074" type="#_x0000_t55" style="position:absolute;left:31963;top:1812;width:11506;height:6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" adj="17376" strokecolor="#297fd5" strokeweight="2pt">
                        <v:textbox>
                          <w:txbxContent>
                            <w:p w14:paraId="3DCE6894" w14:textId="3490C98D" w:rsidR="007A3FE1" w:rsidRDefault="007A3FE1" w:rsidP="007A3FE1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MS Mincho" w:hAnsi="Calibri"/>
                                  <w:b w:val="0"/>
                                  <w:bCs/>
                                  <w:color w:val="242852"/>
                                  <w:sz w:val="20"/>
                                  <w:szCs w:val="20"/>
                                </w:rPr>
                                <w:t>Member joined to bubble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34D22EB4" w14:textId="0CECB93A" w:rsidR="00B91D34" w:rsidRPr="00096C11" w:rsidRDefault="00B91D34" w:rsidP="00096C11">
            <w:pPr>
              <w:pStyle w:val="Heading1"/>
              <w:jc w:val="both"/>
              <w:rPr>
                <w:rFonts w:ascii="Batang" w:eastAsia="Batang" w:hAnsi="Batang"/>
                <w:sz w:val="24"/>
                <w:szCs w:val="24"/>
              </w:rPr>
            </w:pPr>
          </w:p>
          <w:p w14:paraId="708AA801" w14:textId="77777777" w:rsidR="00A2646F" w:rsidRPr="00096C11" w:rsidRDefault="00A2646F" w:rsidP="00096C11">
            <w:pPr>
              <w:pStyle w:val="Heading1"/>
              <w:jc w:val="both"/>
              <w:rPr>
                <w:rFonts w:ascii="Batang" w:eastAsia="Batang" w:hAnsi="Batang"/>
                <w:sz w:val="24"/>
                <w:szCs w:val="24"/>
              </w:rPr>
            </w:pPr>
          </w:p>
          <w:p w14:paraId="426D7BB2" w14:textId="173A5B6D" w:rsidR="00E932C5" w:rsidRPr="00096C11" w:rsidRDefault="00E932C5" w:rsidP="00096C11">
            <w:pPr>
              <w:pStyle w:val="Heading1"/>
              <w:jc w:val="both"/>
              <w:rPr>
                <w:rFonts w:ascii="Batang" w:eastAsia="Batang" w:hAnsi="Batang" w:cstheme="minorBidi"/>
                <w:bCs/>
                <w:color w:val="242852" w:themeColor="text2"/>
                <w:kern w:val="0"/>
                <w:sz w:val="24"/>
                <w:szCs w:val="24"/>
              </w:rPr>
            </w:pPr>
            <w:r w:rsidRPr="00096C11">
              <w:rPr>
                <w:rFonts w:ascii="Batang" w:eastAsia="Batang" w:hAnsi="Batang"/>
                <w:sz w:val="24"/>
                <w:szCs w:val="24"/>
              </w:rPr>
              <w:t>Business and System Use Cases</w:t>
            </w:r>
          </w:p>
          <w:p w14:paraId="0BC3950F" w14:textId="661B738C" w:rsidR="00A91596" w:rsidRPr="00096C11" w:rsidRDefault="00A91596" w:rsidP="00096C11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This consists use case diagram</w:t>
            </w:r>
            <w:r w:rsidR="00B91D34"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s</w:t>
            </w: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 xml:space="preserve"> that illustrates the main external entities that will be interacting with the</w:t>
            </w:r>
            <w:r w:rsidR="00E50F50"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 xml:space="preserve"> GoShopGhana</w:t>
            </w: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 xml:space="preserve"> system together with the different use cases</w:t>
            </w:r>
            <w:r w:rsidR="00A2646F"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.</w:t>
            </w:r>
          </w:p>
          <w:p w14:paraId="462C9FE5" w14:textId="083804D7" w:rsidR="00A2646F" w:rsidRPr="00096C11" w:rsidRDefault="00A2646F" w:rsidP="00096C11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The following are samples that will be used. This will be most useful during testing.</w:t>
            </w:r>
          </w:p>
          <w:p w14:paraId="01BF566A" w14:textId="3D651939" w:rsidR="005B1288" w:rsidRPr="00096C11" w:rsidRDefault="005B1288" w:rsidP="00096C11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lastRenderedPageBreak/>
              <w:t>Case 1: User wants to buy product</w:t>
            </w:r>
          </w:p>
          <w:p w14:paraId="0FB51A84" w14:textId="644C8282" w:rsidR="005B1288" w:rsidRPr="00096C11" w:rsidRDefault="005B1288" w:rsidP="00096C11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noProof/>
                <w:color w:val="333333"/>
                <w:sz w:val="24"/>
                <w:szCs w:val="24"/>
              </w:rPr>
              <mc:AlternateContent>
                <mc:Choice Requires="wpc">
                  <w:drawing>
                    <wp:inline distT="0" distB="0" distL="0" distR="0" wp14:anchorId="1199674A" wp14:editId="435B03A7">
                      <wp:extent cx="5486400" cy="2581285"/>
                      <wp:effectExtent l="0" t="0" r="0" b="9525"/>
                      <wp:docPr id="60" name="Canvas 6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61" name="Rectangle 61"/>
                              <wps:cNvSpPr/>
                              <wps:spPr>
                                <a:xfrm>
                                  <a:off x="1603611" y="73208"/>
                                  <a:ext cx="2504364" cy="313898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611D210" w14:textId="0C092915" w:rsidR="005B1288" w:rsidRPr="00136495" w:rsidRDefault="005B1288" w:rsidP="005B1288">
                                    <w:pPr>
                                      <w:jc w:val="center"/>
                                      <w:rPr>
                                        <w:b w:val="0"/>
                                        <w:bCs/>
                                      </w:rPr>
                                    </w:pPr>
                                    <w:r w:rsidRPr="00136495">
                                      <w:rPr>
                                        <w:b w:val="0"/>
                                        <w:bCs/>
                                      </w:rPr>
                                      <w:t>User logs in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" name="Rectangle 62"/>
                              <wps:cNvSpPr/>
                              <wps:spPr>
                                <a:xfrm>
                                  <a:off x="1603611" y="655815"/>
                                  <a:ext cx="2503805" cy="31369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26E82D2" w14:textId="209AC0F3" w:rsidR="005B1288" w:rsidRPr="005B1288" w:rsidRDefault="005B1288" w:rsidP="005B1288">
                                    <w:pPr>
                                      <w:jc w:val="center"/>
                                      <w:rPr>
                                        <w:b w:val="0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5B1288">
                                      <w:rPr>
                                        <w:rFonts w:eastAsia="MS Mincho"/>
                                        <w:b w:val="0"/>
                                        <w:bCs/>
                                        <w:color w:val="242852"/>
                                      </w:rPr>
                                      <w:t>User search for item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Rectangle 63"/>
                              <wps:cNvSpPr/>
                              <wps:spPr>
                                <a:xfrm>
                                  <a:off x="1604170" y="1174432"/>
                                  <a:ext cx="2503805" cy="31369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8F3674A" w14:textId="383FB24B" w:rsidR="005B1288" w:rsidRPr="005B1288" w:rsidRDefault="005B1288" w:rsidP="005B1288">
                                    <w:pPr>
                                      <w:jc w:val="center"/>
                                      <w:rPr>
                                        <w:b w:val="0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5B1288">
                                      <w:rPr>
                                        <w:rFonts w:eastAsia="MS Mincho"/>
                                        <w:b w:val="0"/>
                                        <w:bCs/>
                                        <w:color w:val="242852"/>
                                      </w:rPr>
                                      <w:t>User adds item to cart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" name="Rectangle 64"/>
                              <wps:cNvSpPr/>
                              <wps:spPr>
                                <a:xfrm>
                                  <a:off x="1604170" y="1686222"/>
                                  <a:ext cx="2503805" cy="31369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BEDA4A5" w14:textId="60AB8430" w:rsidR="005B1288" w:rsidRPr="005B1288" w:rsidRDefault="005B1288" w:rsidP="005B1288">
                                    <w:pPr>
                                      <w:jc w:val="center"/>
                                      <w:rPr>
                                        <w:b w:val="0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5B1288">
                                      <w:rPr>
                                        <w:rFonts w:eastAsia="MS Mincho"/>
                                        <w:b w:val="0"/>
                                        <w:bCs/>
                                        <w:color w:val="242852"/>
                                      </w:rPr>
                                      <w:t>User checkout to payment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Rectangle 65"/>
                              <wps:cNvSpPr/>
                              <wps:spPr>
                                <a:xfrm>
                                  <a:off x="1603611" y="2232132"/>
                                  <a:ext cx="2503805" cy="31369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CC058DE" w14:textId="629231AA" w:rsidR="005B1288" w:rsidRPr="005B1288" w:rsidRDefault="00B91D34" w:rsidP="005B1288">
                                    <w:pPr>
                                      <w:jc w:val="center"/>
                                      <w:rPr>
                                        <w:b w:val="0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eastAsia="MS Mincho"/>
                                        <w:b w:val="0"/>
                                        <w:bCs/>
                                        <w:color w:val="242852"/>
                                      </w:rPr>
                                      <w:t xml:space="preserve">Notify user 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Straight Arrow Connector 67"/>
                              <wps:cNvCnPr>
                                <a:stCxn id="61" idx="2"/>
                                <a:endCxn id="62" idx="0"/>
                              </wps:cNvCnPr>
                              <wps:spPr>
                                <a:xfrm flipH="1">
                                  <a:off x="2855514" y="387106"/>
                                  <a:ext cx="279" cy="26870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8" name="Straight Arrow Connector 68"/>
                              <wps:cNvCnPr>
                                <a:stCxn id="62" idx="2"/>
                                <a:endCxn id="63" idx="0"/>
                              </wps:cNvCnPr>
                              <wps:spPr>
                                <a:xfrm>
                                  <a:off x="2855514" y="969505"/>
                                  <a:ext cx="559" cy="20492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69" name="Straight Arrow Connector 69"/>
                              <wps:cNvCnPr>
                                <a:endCxn id="64" idx="0"/>
                              </wps:cNvCnPr>
                              <wps:spPr>
                                <a:xfrm>
                                  <a:off x="2856073" y="1488122"/>
                                  <a:ext cx="0" cy="1981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0" name="Straight Arrow Connector 70"/>
                              <wps:cNvCnPr>
                                <a:endCxn id="65" idx="0"/>
                              </wps:cNvCnPr>
                              <wps:spPr>
                                <a:xfrm>
                                  <a:off x="2855514" y="1999912"/>
                                  <a:ext cx="0" cy="23222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199674A" id="Canvas 60" o:spid="_x0000_s1075" editas="canvas" style="width:6in;height:203.25pt;mso-position-horizontal-relative:char;mso-position-vertical-relative:line" coordsize="54864,25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">
                      <v:shape id="_x0000_s1076" type="#_x0000_t75" style="position:absolute;width:54864;height:25812;visibility:visible;mso-wrap-style:square" filled="t">
                        <v:fill o:detectmouseclick="t"/>
                        <v:path o:connecttype="none"/>
                      </v:shape>
                      <v:rect id="Rectangle 61" o:spid="_x0000_s1077" style="position:absolute;left:16036;top:732;width:25043;height:3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" fillcolor="white [3201]" strokecolor="#297fd5 [3206]" strokeweight="2pt">
                        <v:textbox>
                          <w:txbxContent>
                            <w:p w14:paraId="6611D210" w14:textId="0C092915" w:rsidR="005B1288" w:rsidRPr="00136495" w:rsidRDefault="005B1288" w:rsidP="005B1288">
                              <w:pPr>
                                <w:jc w:val="center"/>
                                <w:rPr>
                                  <w:b w:val="0"/>
                                  <w:bCs/>
                                </w:rPr>
                              </w:pPr>
                              <w:r w:rsidRPr="00136495">
                                <w:rPr>
                                  <w:b w:val="0"/>
                                  <w:bCs/>
                                </w:rPr>
                                <w:t>User logs in</w:t>
                              </w:r>
                            </w:p>
                          </w:txbxContent>
                        </v:textbox>
                      </v:rect>
                      <v:rect id="Rectangle 62" o:spid="_x0000_s1078" style="position:absolute;left:16036;top:6558;width:25038;height:3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" fillcolor="white [3201]" strokecolor="#297fd5 [3206]" strokeweight="2pt">
                        <v:textbox>
                          <w:txbxContent>
                            <w:p w14:paraId="626E82D2" w14:textId="209AC0F3" w:rsidR="005B1288" w:rsidRPr="005B1288" w:rsidRDefault="005B1288" w:rsidP="005B1288">
                              <w:pPr>
                                <w:jc w:val="center"/>
                                <w:rPr>
                                  <w:b w:val="0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5B1288">
                                <w:rPr>
                                  <w:rFonts w:eastAsia="MS Mincho"/>
                                  <w:b w:val="0"/>
                                  <w:bCs/>
                                  <w:color w:val="242852"/>
                                </w:rPr>
                                <w:t>User search for item</w:t>
                              </w:r>
                            </w:p>
                          </w:txbxContent>
                        </v:textbox>
                      </v:rect>
                      <v:rect id="Rectangle 63" o:spid="_x0000_s1079" style="position:absolute;left:16041;top:11744;width:25038;height:3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" fillcolor="white [3201]" strokecolor="#297fd5 [3206]" strokeweight="2pt">
                        <v:textbox>
                          <w:txbxContent>
                            <w:p w14:paraId="18F3674A" w14:textId="383FB24B" w:rsidR="005B1288" w:rsidRPr="005B1288" w:rsidRDefault="005B1288" w:rsidP="005B1288">
                              <w:pPr>
                                <w:jc w:val="center"/>
                                <w:rPr>
                                  <w:b w:val="0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5B1288">
                                <w:rPr>
                                  <w:rFonts w:eastAsia="MS Mincho"/>
                                  <w:b w:val="0"/>
                                  <w:bCs/>
                                  <w:color w:val="242852"/>
                                </w:rPr>
                                <w:t>User adds item to cart</w:t>
                              </w:r>
                            </w:p>
                          </w:txbxContent>
                        </v:textbox>
                      </v:rect>
                      <v:rect id="Rectangle 64" o:spid="_x0000_s1080" style="position:absolute;left:16041;top:16862;width:25038;height:3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" fillcolor="white [3201]" strokecolor="#297fd5 [3206]" strokeweight="2pt">
                        <v:textbox>
                          <w:txbxContent>
                            <w:p w14:paraId="5BEDA4A5" w14:textId="60AB8430" w:rsidR="005B1288" w:rsidRPr="005B1288" w:rsidRDefault="005B1288" w:rsidP="005B1288">
                              <w:pPr>
                                <w:jc w:val="center"/>
                                <w:rPr>
                                  <w:b w:val="0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5B1288">
                                <w:rPr>
                                  <w:rFonts w:eastAsia="MS Mincho"/>
                                  <w:b w:val="0"/>
                                  <w:bCs/>
                                  <w:color w:val="242852"/>
                                </w:rPr>
                                <w:t>User checkout to payment</w:t>
                              </w:r>
                            </w:p>
                          </w:txbxContent>
                        </v:textbox>
                      </v:rect>
                      <v:rect id="Rectangle 65" o:spid="_x0000_s1081" style="position:absolute;left:16036;top:22321;width:25038;height:3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" fillcolor="white [3201]" strokecolor="#297fd5 [3206]" strokeweight="2pt">
                        <v:textbox>
                          <w:txbxContent>
                            <w:p w14:paraId="3CC058DE" w14:textId="629231AA" w:rsidR="005B1288" w:rsidRPr="005B1288" w:rsidRDefault="00B91D34" w:rsidP="005B1288">
                              <w:pPr>
                                <w:jc w:val="center"/>
                                <w:rPr>
                                  <w:b w:val="0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MS Mincho"/>
                                  <w:b w:val="0"/>
                                  <w:bCs/>
                                  <w:color w:val="242852"/>
                                </w:rPr>
                                <w:t xml:space="preserve">Notify user </w:t>
                              </w:r>
                            </w:p>
                          </w:txbxContent>
                        </v:textbox>
                      </v:rect>
                      <v:shape id="Straight Arrow Connector 67" o:spid="_x0000_s1082" type="#_x0000_t32" style="position:absolute;left:28555;top:3871;width:2;height:268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" strokecolor="#4a66ac [3204]" strokeweight="1pt">
                        <v:stroke endarrow="block"/>
                      </v:shape>
                      <v:shape id="Straight Arrow Connector 68" o:spid="_x0000_s1083" type="#_x0000_t32" style="position:absolute;left:28555;top:9695;width:5;height:204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" strokecolor="#4a66ac [3204]" strokeweight="1pt">
                        <v:stroke endarrow="block"/>
                      </v:shape>
                      <v:shape id="Straight Arrow Connector 69" o:spid="_x0000_s1084" type="#_x0000_t32" style="position:absolute;left:28560;top:14881;width:0;height:19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" strokecolor="#4a66ac [3204]" strokeweight="1pt">
                        <v:stroke endarrow="block"/>
                      </v:shape>
                      <v:shape id="Straight Arrow Connector 70" o:spid="_x0000_s1085" type="#_x0000_t32" style="position:absolute;left:28555;top:19999;width:0;height:23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" strokecolor="#4a66ac [3204]" strokeweight="1pt">
                        <v:stroke endarrow="block"/>
                      </v:shape>
                      <w10:anchorlock/>
                    </v:group>
                  </w:pict>
                </mc:Fallback>
              </mc:AlternateContent>
            </w:r>
          </w:p>
          <w:p w14:paraId="663793A2" w14:textId="77777777" w:rsidR="00B91D34" w:rsidRPr="00096C11" w:rsidRDefault="00B91D34" w:rsidP="00096C11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</w:p>
          <w:p w14:paraId="72B4F35F" w14:textId="3604DE69" w:rsidR="00B91D34" w:rsidRPr="00096C11" w:rsidRDefault="00B91D34" w:rsidP="00096C11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Case 1: Seller wants to sell product</w:t>
            </w:r>
          </w:p>
          <w:p w14:paraId="0127497B" w14:textId="7423A49F" w:rsidR="00B91D34" w:rsidRPr="00096C11" w:rsidRDefault="00B91D34" w:rsidP="00096C11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noProof/>
                <w:color w:val="333333"/>
                <w:sz w:val="24"/>
                <w:szCs w:val="24"/>
              </w:rPr>
              <mc:AlternateContent>
                <mc:Choice Requires="wpc">
                  <w:drawing>
                    <wp:inline distT="0" distB="0" distL="0" distR="0" wp14:anchorId="55130B19" wp14:editId="17AD095A">
                      <wp:extent cx="5486400" cy="2163171"/>
                      <wp:effectExtent l="0" t="0" r="0" b="8890"/>
                      <wp:docPr id="80" name="Canvas 8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71" name="Rectangle 71"/>
                              <wps:cNvSpPr/>
                              <wps:spPr>
                                <a:xfrm>
                                  <a:off x="1603611" y="109183"/>
                                  <a:ext cx="2504364" cy="313898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B3A9AF2" w14:textId="77777777" w:rsidR="00B91D34" w:rsidRPr="00136495" w:rsidRDefault="00B91D34" w:rsidP="00B91D34">
                                    <w:pPr>
                                      <w:jc w:val="center"/>
                                      <w:rPr>
                                        <w:b w:val="0"/>
                                        <w:bCs/>
                                      </w:rPr>
                                    </w:pPr>
                                    <w:r w:rsidRPr="00136495">
                                      <w:rPr>
                                        <w:b w:val="0"/>
                                        <w:bCs/>
                                      </w:rPr>
                                      <w:t>User logs in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2" name="Rectangle 72"/>
                              <wps:cNvSpPr/>
                              <wps:spPr>
                                <a:xfrm>
                                  <a:off x="1603611" y="691790"/>
                                  <a:ext cx="2503805" cy="31369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20CB05B" w14:textId="0D99CFD3" w:rsidR="00B91D34" w:rsidRPr="005B1288" w:rsidRDefault="00B91D34" w:rsidP="00B91D34">
                                    <w:pPr>
                                      <w:jc w:val="center"/>
                                      <w:rPr>
                                        <w:b w:val="0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5B1288">
                                      <w:rPr>
                                        <w:rFonts w:eastAsia="MS Mincho"/>
                                        <w:b w:val="0"/>
                                        <w:bCs/>
                                        <w:color w:val="242852"/>
                                      </w:rPr>
                                      <w:t xml:space="preserve">User </w:t>
                                    </w:r>
                                    <w:r>
                                      <w:rPr>
                                        <w:rFonts w:eastAsia="MS Mincho"/>
                                        <w:b w:val="0"/>
                                        <w:bCs/>
                                        <w:color w:val="242852"/>
                                      </w:rPr>
                                      <w:t>go to add product page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Rectangle 73"/>
                              <wps:cNvSpPr/>
                              <wps:spPr>
                                <a:xfrm>
                                  <a:off x="1139588" y="1209684"/>
                                  <a:ext cx="3487004" cy="31369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5C74E2B" w14:textId="775788AF" w:rsidR="00B91D34" w:rsidRPr="005B1288" w:rsidRDefault="00B91D34" w:rsidP="00B91D34">
                                    <w:pPr>
                                      <w:jc w:val="center"/>
                                      <w:rPr>
                                        <w:b w:val="0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eastAsia="MS Mincho"/>
                                        <w:b w:val="0"/>
                                        <w:bCs/>
                                        <w:color w:val="242852"/>
                                      </w:rPr>
                                      <w:t>User enters all information about product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Rectangle 74"/>
                              <wps:cNvSpPr/>
                              <wps:spPr>
                                <a:xfrm>
                                  <a:off x="1604170" y="1722197"/>
                                  <a:ext cx="2503805" cy="31369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BE259BB" w14:textId="3C53C1B3" w:rsidR="00B91D34" w:rsidRPr="005B1288" w:rsidRDefault="00B91D34" w:rsidP="00B91D34">
                                    <w:pPr>
                                      <w:jc w:val="center"/>
                                      <w:rPr>
                                        <w:b w:val="0"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5B1288">
                                      <w:rPr>
                                        <w:rFonts w:eastAsia="MS Mincho"/>
                                        <w:b w:val="0"/>
                                        <w:bCs/>
                                        <w:color w:val="242852"/>
                                      </w:rPr>
                                      <w:t xml:space="preserve">User </w:t>
                                    </w:r>
                                    <w:r>
                                      <w:rPr>
                                        <w:rFonts w:eastAsia="MS Mincho"/>
                                        <w:b w:val="0"/>
                                        <w:bCs/>
                                        <w:color w:val="242852"/>
                                      </w:rPr>
                                      <w:t>saves edit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Straight Arrow Connector 76"/>
                              <wps:cNvCnPr/>
                              <wps:spPr>
                                <a:xfrm flipH="1">
                                  <a:off x="2855514" y="423081"/>
                                  <a:ext cx="279" cy="268709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7" name="Straight Arrow Connector 77"/>
                              <wps:cNvCnPr/>
                              <wps:spPr>
                                <a:xfrm>
                                  <a:off x="2855514" y="1005480"/>
                                  <a:ext cx="559" cy="20492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8" name="Straight Arrow Connector 78"/>
                              <wps:cNvCnPr/>
                              <wps:spPr>
                                <a:xfrm>
                                  <a:off x="2856073" y="1524097"/>
                                  <a:ext cx="0" cy="19810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5130B19" id="Canvas 80" o:spid="_x0000_s1086" editas="canvas" style="width:6in;height:170.35pt;mso-position-horizontal-relative:char;mso-position-vertical-relative:line" coordsize="54864,21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">
                      <v:shape id="_x0000_s1087" type="#_x0000_t75" style="position:absolute;width:54864;height:21628;visibility:visible;mso-wrap-style:square" filled="t">
                        <v:fill o:detectmouseclick="t"/>
                        <v:path o:connecttype="none"/>
                      </v:shape>
                      <v:rect id="Rectangle 71" o:spid="_x0000_s1088" style="position:absolute;left:16036;top:1091;width:25043;height:3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" fillcolor="white [3201]" strokecolor="#297fd5 [3206]" strokeweight="2pt">
                        <v:textbox>
                          <w:txbxContent>
                            <w:p w14:paraId="5B3A9AF2" w14:textId="77777777" w:rsidR="00B91D34" w:rsidRPr="00136495" w:rsidRDefault="00B91D34" w:rsidP="00B91D34">
                              <w:pPr>
                                <w:jc w:val="center"/>
                                <w:rPr>
                                  <w:b w:val="0"/>
                                  <w:bCs/>
                                </w:rPr>
                              </w:pPr>
                              <w:r w:rsidRPr="00136495">
                                <w:rPr>
                                  <w:b w:val="0"/>
                                  <w:bCs/>
                                </w:rPr>
                                <w:t>User logs in</w:t>
                              </w:r>
                            </w:p>
                          </w:txbxContent>
                        </v:textbox>
                      </v:rect>
                      <v:rect id="Rectangle 72" o:spid="_x0000_s1089" style="position:absolute;left:16036;top:6917;width:25038;height:3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" fillcolor="white [3201]" strokecolor="#297fd5 [3206]" strokeweight="2pt">
                        <v:textbox>
                          <w:txbxContent>
                            <w:p w14:paraId="120CB05B" w14:textId="0D99CFD3" w:rsidR="00B91D34" w:rsidRPr="005B1288" w:rsidRDefault="00B91D34" w:rsidP="00B91D34">
                              <w:pPr>
                                <w:jc w:val="center"/>
                                <w:rPr>
                                  <w:b w:val="0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5B1288">
                                <w:rPr>
                                  <w:rFonts w:eastAsia="MS Mincho"/>
                                  <w:b w:val="0"/>
                                  <w:bCs/>
                                  <w:color w:val="242852"/>
                                </w:rPr>
                                <w:t xml:space="preserve">User </w:t>
                              </w:r>
                              <w:r>
                                <w:rPr>
                                  <w:rFonts w:eastAsia="MS Mincho"/>
                                  <w:b w:val="0"/>
                                  <w:bCs/>
                                  <w:color w:val="242852"/>
                                </w:rPr>
                                <w:t>go to add product page</w:t>
                              </w:r>
                            </w:p>
                          </w:txbxContent>
                        </v:textbox>
                      </v:rect>
                      <v:rect id="Rectangle 73" o:spid="_x0000_s1090" style="position:absolute;left:11395;top:12096;width:34870;height:3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" fillcolor="white [3201]" strokecolor="#297fd5 [3206]" strokeweight="2pt">
                        <v:textbox>
                          <w:txbxContent>
                            <w:p w14:paraId="35C74E2B" w14:textId="775788AF" w:rsidR="00B91D34" w:rsidRPr="005B1288" w:rsidRDefault="00B91D34" w:rsidP="00B91D34">
                              <w:pPr>
                                <w:jc w:val="center"/>
                                <w:rPr>
                                  <w:b w:val="0"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MS Mincho"/>
                                  <w:b w:val="0"/>
                                  <w:bCs/>
                                  <w:color w:val="242852"/>
                                </w:rPr>
                                <w:t>User enters all information about product</w:t>
                              </w:r>
                            </w:p>
                          </w:txbxContent>
                        </v:textbox>
                      </v:rect>
                      <v:rect id="Rectangle 74" o:spid="_x0000_s1091" style="position:absolute;left:16041;top:17221;width:25038;height:3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" fillcolor="white [3201]" strokecolor="#297fd5 [3206]" strokeweight="2pt">
                        <v:textbox>
                          <w:txbxContent>
                            <w:p w14:paraId="5BE259BB" w14:textId="3C53C1B3" w:rsidR="00B91D34" w:rsidRPr="005B1288" w:rsidRDefault="00B91D34" w:rsidP="00B91D34">
                              <w:pPr>
                                <w:jc w:val="center"/>
                                <w:rPr>
                                  <w:b w:val="0"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5B1288">
                                <w:rPr>
                                  <w:rFonts w:eastAsia="MS Mincho"/>
                                  <w:b w:val="0"/>
                                  <w:bCs/>
                                  <w:color w:val="242852"/>
                                </w:rPr>
                                <w:t xml:space="preserve">User </w:t>
                              </w:r>
                              <w:r>
                                <w:rPr>
                                  <w:rFonts w:eastAsia="MS Mincho"/>
                                  <w:b w:val="0"/>
                                  <w:bCs/>
                                  <w:color w:val="242852"/>
                                </w:rPr>
                                <w:t>saves edit</w:t>
                              </w:r>
                            </w:p>
                          </w:txbxContent>
                        </v:textbox>
                      </v:rect>
                      <v:shape id="Straight Arrow Connector 76" o:spid="_x0000_s1092" type="#_x0000_t32" style="position:absolute;left:28555;top:4230;width:2;height:268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" strokecolor="#4a66ac [3204]" strokeweight="1pt">
                        <v:stroke endarrow="block"/>
                      </v:shape>
                      <v:shape id="Straight Arrow Connector 77" o:spid="_x0000_s1093" type="#_x0000_t32" style="position:absolute;left:28555;top:10054;width:5;height:20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" strokecolor="#4a66ac [3204]" strokeweight="1pt">
                        <v:stroke endarrow="block"/>
                      </v:shape>
                      <v:shape id="Straight Arrow Connector 78" o:spid="_x0000_s1094" type="#_x0000_t32" style="position:absolute;left:28560;top:15240;width:0;height:19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" strokecolor="#4a66ac [3204]" strokeweight="1pt">
                        <v:stroke endarrow="block"/>
                      </v:shape>
                      <w10:anchorlock/>
                    </v:group>
                  </w:pict>
                </mc:Fallback>
              </mc:AlternateContent>
            </w:r>
          </w:p>
          <w:p w14:paraId="4CCEBD07" w14:textId="55CA9238" w:rsidR="00B91D34" w:rsidRPr="00096C11" w:rsidRDefault="00B91D34" w:rsidP="00096C11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</w:p>
          <w:p w14:paraId="7D2F447C" w14:textId="44685571" w:rsidR="00E932C5" w:rsidRPr="00096C11" w:rsidRDefault="00E932C5" w:rsidP="00096C11">
            <w:pPr>
              <w:pStyle w:val="Heading1"/>
              <w:jc w:val="both"/>
              <w:rPr>
                <w:rFonts w:ascii="Batang" w:eastAsia="Batang" w:hAnsi="Batang"/>
                <w:sz w:val="24"/>
                <w:szCs w:val="24"/>
              </w:rPr>
            </w:pPr>
            <w:r w:rsidRPr="00096C11">
              <w:rPr>
                <w:rFonts w:ascii="Batang" w:eastAsia="Batang" w:hAnsi="Batang"/>
                <w:sz w:val="24"/>
                <w:szCs w:val="24"/>
              </w:rPr>
              <w:t>Technical Requirements</w:t>
            </w:r>
          </w:p>
          <w:p w14:paraId="3B0BA0A3" w14:textId="524171AF" w:rsidR="00B91D34" w:rsidRPr="00096C11" w:rsidRDefault="00B91D34" w:rsidP="004944A4">
            <w:pPr>
              <w:shd w:val="clear" w:color="auto" w:fill="FFFFFF"/>
              <w:spacing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 xml:space="preserve">This section is used to list any of the "non-functional" requirements that essentially embody the technical environment that the product needs to operate </w:t>
            </w:r>
            <w:r w:rsidR="002A0B57"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in and</w:t>
            </w: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 xml:space="preserve"> include the technical constraints that it needs to operate under. These technical requirements are critical in determining how the higher-level functional requirements will get decomposed into the more specific system requirements</w:t>
            </w:r>
            <w:r w:rsidR="00E50F50"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.</w:t>
            </w:r>
          </w:p>
          <w:p w14:paraId="32D3B217" w14:textId="57586015" w:rsidR="00E50F50" w:rsidRPr="00096C11" w:rsidRDefault="00E50F50" w:rsidP="00096C11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The GoShopGhana will run in a web browser from its website</w:t>
            </w:r>
            <w:r w:rsidR="00136495"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.</w:t>
            </w:r>
          </w:p>
          <w:p w14:paraId="6E2F4E48" w14:textId="30B59E7B" w:rsidR="00E50F50" w:rsidRPr="00096C11" w:rsidRDefault="00136495" w:rsidP="00096C11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lastRenderedPageBreak/>
              <w:t>It’s</w:t>
            </w:r>
            <w:r w:rsidR="00E50F50"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 xml:space="preserve"> technology stack that will be used will comprise of the following:</w:t>
            </w:r>
          </w:p>
          <w:p w14:paraId="0D19F4B5" w14:textId="1BB259F8" w:rsidR="00E50F50" w:rsidRPr="00096C11" w:rsidRDefault="00E50F50" w:rsidP="00096C11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PHP</w:t>
            </w:r>
          </w:p>
          <w:p w14:paraId="24322DC7" w14:textId="14A3443C" w:rsidR="00E50F50" w:rsidRPr="00096C11" w:rsidRDefault="00E50F50" w:rsidP="00096C11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HTML</w:t>
            </w:r>
          </w:p>
          <w:p w14:paraId="567D6E7D" w14:textId="2FFECF7C" w:rsidR="00E50F50" w:rsidRPr="00096C11" w:rsidRDefault="00E50F50" w:rsidP="00096C11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CSS</w:t>
            </w:r>
          </w:p>
          <w:p w14:paraId="5D6A8A95" w14:textId="735D6276" w:rsidR="00E50F50" w:rsidRPr="00096C11" w:rsidRDefault="00E50F50" w:rsidP="00096C11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JavaScript</w:t>
            </w:r>
          </w:p>
          <w:p w14:paraId="60972F84" w14:textId="67D6F3F8" w:rsidR="002A0B57" w:rsidRPr="00096C11" w:rsidRDefault="002A0B57" w:rsidP="00096C11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AJAX</w:t>
            </w:r>
          </w:p>
          <w:p w14:paraId="67ECC7A5" w14:textId="176DA78C" w:rsidR="00E50F50" w:rsidRPr="00096C11" w:rsidRDefault="00E50F50" w:rsidP="00096C11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MySQL database</w:t>
            </w:r>
          </w:p>
          <w:p w14:paraId="64C16433" w14:textId="21AA1B17" w:rsidR="00E50F50" w:rsidRDefault="00E50F50" w:rsidP="00096C11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Third party payment outlet</w:t>
            </w:r>
          </w:p>
          <w:p w14:paraId="15DE0325" w14:textId="5405B014" w:rsidR="00B7751A" w:rsidRPr="00096C11" w:rsidRDefault="00B7751A" w:rsidP="00096C11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A third party tracking tool</w:t>
            </w:r>
          </w:p>
          <w:p w14:paraId="771265D9" w14:textId="3B22D447" w:rsidR="00A2646F" w:rsidRPr="00096C11" w:rsidRDefault="00A2646F" w:rsidP="00096C11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</w:p>
          <w:p w14:paraId="19634DAC" w14:textId="125C2893" w:rsidR="00E932C5" w:rsidRPr="00096C11" w:rsidRDefault="00E932C5" w:rsidP="00096C11">
            <w:pPr>
              <w:pStyle w:val="Heading1"/>
              <w:jc w:val="both"/>
              <w:rPr>
                <w:rFonts w:ascii="Batang" w:eastAsia="Batang" w:hAnsi="Batang"/>
                <w:sz w:val="24"/>
                <w:szCs w:val="24"/>
              </w:rPr>
            </w:pPr>
            <w:r w:rsidRPr="00096C11">
              <w:rPr>
                <w:rFonts w:ascii="Batang" w:eastAsia="Batang" w:hAnsi="Batang"/>
                <w:sz w:val="24"/>
                <w:szCs w:val="24"/>
              </w:rPr>
              <w:t>System Qualities</w:t>
            </w:r>
          </w:p>
          <w:p w14:paraId="405C7C25" w14:textId="77777777" w:rsidR="002A0B57" w:rsidRPr="00096C11" w:rsidRDefault="002A0B57" w:rsidP="00096C11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It is expected that the system exhibits:</w:t>
            </w:r>
          </w:p>
          <w:p w14:paraId="02404D0A" w14:textId="60612EFD" w:rsidR="002A0B57" w:rsidRPr="00096C11" w:rsidRDefault="002A0B57" w:rsidP="00096C11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 xml:space="preserve">Reliability </w:t>
            </w:r>
          </w:p>
          <w:p w14:paraId="6D919DB9" w14:textId="77777777" w:rsidR="002A0B57" w:rsidRPr="00096C11" w:rsidRDefault="002A0B57" w:rsidP="00096C11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 xml:space="preserve">Availability </w:t>
            </w:r>
          </w:p>
          <w:p w14:paraId="2B498732" w14:textId="77777777" w:rsidR="002A0B57" w:rsidRPr="00096C11" w:rsidRDefault="002A0B57" w:rsidP="00096C11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 xml:space="preserve">Serviceability </w:t>
            </w:r>
          </w:p>
          <w:p w14:paraId="7772AC67" w14:textId="77777777" w:rsidR="002A0B57" w:rsidRPr="00096C11" w:rsidRDefault="002A0B57" w:rsidP="00096C11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 xml:space="preserve">Security </w:t>
            </w:r>
          </w:p>
          <w:p w14:paraId="6B6A2DF8" w14:textId="77777777" w:rsidR="002A0B57" w:rsidRPr="00096C11" w:rsidRDefault="002A0B57" w:rsidP="00096C11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 xml:space="preserve">Scalability </w:t>
            </w:r>
          </w:p>
          <w:p w14:paraId="38B8592B" w14:textId="17DA1D29" w:rsidR="002A0B57" w:rsidRPr="00096C11" w:rsidRDefault="002A0B57" w:rsidP="00096C11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Maintainability</w:t>
            </w:r>
          </w:p>
          <w:p w14:paraId="259D73F4" w14:textId="03FB3B8C" w:rsidR="00A2646F" w:rsidRPr="00096C11" w:rsidRDefault="00636C48" w:rsidP="00096C11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Criteria</w:t>
            </w:r>
            <w:r w:rsidR="00A2646F"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 xml:space="preserve"> for acceptance of th</w:t>
            </w: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 xml:space="preserve">ese qualities </w:t>
            </w:r>
            <w:r w:rsidR="00A2646F"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will be set</w:t>
            </w: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 xml:space="preserve"> later.</w:t>
            </w:r>
          </w:p>
          <w:p w14:paraId="32299151" w14:textId="7E54C8DB" w:rsidR="00F45D6D" w:rsidRPr="00096C11" w:rsidRDefault="00E932C5" w:rsidP="00096C11">
            <w:pPr>
              <w:pStyle w:val="Heading1"/>
              <w:jc w:val="both"/>
              <w:rPr>
                <w:rFonts w:ascii="Batang" w:eastAsia="Batang" w:hAnsi="Batang"/>
                <w:sz w:val="24"/>
                <w:szCs w:val="24"/>
              </w:rPr>
            </w:pPr>
            <w:r w:rsidRPr="00096C11">
              <w:rPr>
                <w:rFonts w:ascii="Batang" w:eastAsia="Batang" w:hAnsi="Batang"/>
                <w:sz w:val="24"/>
                <w:szCs w:val="24"/>
              </w:rPr>
              <w:t>Constraints and Assumption</w:t>
            </w:r>
            <w:r w:rsidR="00F45D6D" w:rsidRPr="00096C11">
              <w:rPr>
                <w:rFonts w:ascii="Batang" w:eastAsia="Batang" w:hAnsi="Batang"/>
                <w:sz w:val="24"/>
                <w:szCs w:val="24"/>
              </w:rPr>
              <w:t>s</w:t>
            </w:r>
          </w:p>
          <w:p w14:paraId="15AA7CFC" w14:textId="16B70C20" w:rsidR="00F45D6D" w:rsidRPr="00096C11" w:rsidRDefault="00F45D6D" w:rsidP="00096C11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It is assumed that GoShopGhana will be used within Ghana. Users must have internet connections to use the system. Verification of identity will be outside the scope of the system.</w:t>
            </w:r>
          </w:p>
          <w:p w14:paraId="62DD776A" w14:textId="77777777" w:rsidR="00E932C5" w:rsidRPr="00096C11" w:rsidRDefault="00E932C5" w:rsidP="00096C11">
            <w:pPr>
              <w:pStyle w:val="Heading1"/>
              <w:jc w:val="both"/>
              <w:rPr>
                <w:rFonts w:ascii="Batang" w:eastAsia="Batang" w:hAnsi="Batang"/>
                <w:sz w:val="24"/>
                <w:szCs w:val="24"/>
              </w:rPr>
            </w:pPr>
            <w:r w:rsidRPr="00096C11">
              <w:rPr>
                <w:rFonts w:ascii="Batang" w:eastAsia="Batang" w:hAnsi="Batang"/>
                <w:sz w:val="24"/>
                <w:szCs w:val="24"/>
              </w:rPr>
              <w:t>Acceptance Criteria</w:t>
            </w:r>
          </w:p>
          <w:p w14:paraId="14E101EC" w14:textId="77777777" w:rsidR="00636C48" w:rsidRPr="00096C11" w:rsidRDefault="00F45D6D" w:rsidP="00096C11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>Project will be accepted as complete if functionality meets requirements specified in the outset.</w:t>
            </w:r>
            <w:r w:rsidR="00636C48" w:rsidRPr="00096C11"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  <w:t xml:space="preserve"> </w:t>
            </w:r>
          </w:p>
          <w:p w14:paraId="0215BF57" w14:textId="17137E2C" w:rsidR="00636C48" w:rsidRPr="00096C11" w:rsidRDefault="00636C48" w:rsidP="00096C11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 w:cs="Arial"/>
                <w:b w:val="0"/>
                <w:bCs/>
                <w:color w:val="333333"/>
                <w:sz w:val="24"/>
                <w:szCs w:val="24"/>
              </w:rPr>
            </w:pPr>
            <w:r w:rsidRPr="00096C11">
              <w:rPr>
                <w:rFonts w:ascii="Batang" w:eastAsia="Batang" w:hAnsi="Batang"/>
                <w:b w:val="0"/>
                <w:iCs/>
                <w:sz w:val="24"/>
                <w:szCs w:val="24"/>
              </w:rPr>
              <w:t>We hope this provides a brief overview of GoShopGhana’s vision.</w:t>
            </w:r>
          </w:p>
          <w:p w14:paraId="01C9F50C" w14:textId="77777777" w:rsidR="00636C48" w:rsidRPr="00096C11" w:rsidRDefault="00636C48" w:rsidP="00096C11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/>
                <w:b w:val="0"/>
                <w:iCs/>
                <w:sz w:val="24"/>
                <w:szCs w:val="24"/>
              </w:rPr>
            </w:pPr>
            <w:r w:rsidRPr="00096C11">
              <w:rPr>
                <w:rFonts w:ascii="Batang" w:eastAsia="Batang" w:hAnsi="Batang"/>
                <w:b w:val="0"/>
                <w:iCs/>
                <w:sz w:val="24"/>
                <w:szCs w:val="24"/>
              </w:rPr>
              <w:t>Please your feedback is required.</w:t>
            </w:r>
          </w:p>
          <w:p w14:paraId="55F96B7D" w14:textId="77777777" w:rsidR="00636C48" w:rsidRPr="00096C11" w:rsidRDefault="00636C48" w:rsidP="00096C11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/>
                <w:b w:val="0"/>
                <w:iCs/>
                <w:sz w:val="24"/>
                <w:szCs w:val="24"/>
              </w:rPr>
            </w:pPr>
            <w:r w:rsidRPr="00096C11">
              <w:rPr>
                <w:rFonts w:ascii="Batang" w:eastAsia="Batang" w:hAnsi="Batang"/>
                <w:b w:val="0"/>
                <w:iCs/>
                <w:sz w:val="24"/>
                <w:szCs w:val="24"/>
              </w:rPr>
              <w:t>Thanks.</w:t>
            </w:r>
          </w:p>
          <w:p w14:paraId="48407A94" w14:textId="73DF8549" w:rsidR="00636C48" w:rsidRPr="00096C11" w:rsidRDefault="000927B2" w:rsidP="000927B2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Batang" w:eastAsia="Batang" w:hAnsi="Batang"/>
                <w:b w:val="0"/>
                <w:iCs/>
                <w:sz w:val="24"/>
                <w:szCs w:val="24"/>
              </w:rPr>
            </w:pPr>
            <w:r>
              <w:rPr>
                <w:rFonts w:ascii="Batang" w:eastAsia="Batang" w:hAnsi="Batang"/>
                <w:b w:val="0"/>
                <w:iCs/>
                <w:sz w:val="24"/>
                <w:szCs w:val="24"/>
              </w:rPr>
              <w:lastRenderedPageBreak/>
              <w:t>GOSHOP</w:t>
            </w:r>
            <w:bookmarkStart w:id="0" w:name="_GoBack"/>
            <w:bookmarkEnd w:id="0"/>
            <w:r w:rsidR="00636C48" w:rsidRPr="00096C11">
              <w:rPr>
                <w:rFonts w:ascii="Batang" w:eastAsia="Batang" w:hAnsi="Batang"/>
                <w:b w:val="0"/>
                <w:iCs/>
                <w:sz w:val="24"/>
                <w:szCs w:val="24"/>
              </w:rPr>
              <w:t xml:space="preserve"> TEAM</w:t>
            </w:r>
          </w:p>
        </w:tc>
      </w:tr>
    </w:tbl>
    <w:p w14:paraId="04E13DC0" w14:textId="77777777" w:rsidR="0087605E" w:rsidRPr="00096C11" w:rsidRDefault="0087605E" w:rsidP="00096C11">
      <w:pPr>
        <w:jc w:val="both"/>
        <w:rPr>
          <w:rFonts w:ascii="Batang" w:eastAsia="Batang" w:hAnsi="Batang"/>
          <w:sz w:val="24"/>
          <w:szCs w:val="24"/>
        </w:rPr>
      </w:pPr>
    </w:p>
    <w:sectPr w:rsidR="0087605E" w:rsidRPr="00096C11" w:rsidSect="00DF027C">
      <w:headerReference w:type="default" r:id="rId11"/>
      <w:footerReference w:type="default" r:id="rId12"/>
      <w:pgSz w:w="12240" w:h="15840"/>
      <w:pgMar w:top="720" w:right="1152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E0F15E" w14:textId="77777777" w:rsidR="00311FE9" w:rsidRDefault="00311FE9">
      <w:r>
        <w:separator/>
      </w:r>
    </w:p>
    <w:p w14:paraId="219846E4" w14:textId="77777777" w:rsidR="00311FE9" w:rsidRDefault="00311FE9"/>
  </w:endnote>
  <w:endnote w:type="continuationSeparator" w:id="0">
    <w:p w14:paraId="7A01D375" w14:textId="77777777" w:rsidR="00311FE9" w:rsidRDefault="00311FE9">
      <w:r>
        <w:continuationSeparator/>
      </w:r>
    </w:p>
    <w:p w14:paraId="331A2225" w14:textId="77777777" w:rsidR="00311FE9" w:rsidRDefault="00311F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8B999F" w14:textId="7B7F69A4" w:rsidR="00DF027C" w:rsidRDefault="00DF02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927B2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1E91533D" w14:textId="08E38376" w:rsidR="00DF027C" w:rsidRDefault="00DF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E5644A" w14:textId="77777777" w:rsidR="00311FE9" w:rsidRDefault="00311FE9">
      <w:r>
        <w:separator/>
      </w:r>
    </w:p>
    <w:p w14:paraId="724554D4" w14:textId="77777777" w:rsidR="00311FE9" w:rsidRDefault="00311FE9"/>
  </w:footnote>
  <w:footnote w:type="continuationSeparator" w:id="0">
    <w:p w14:paraId="321E05B2" w14:textId="77777777" w:rsidR="00311FE9" w:rsidRDefault="00311FE9">
      <w:r>
        <w:continuationSeparator/>
      </w:r>
    </w:p>
    <w:p w14:paraId="44CD56AE" w14:textId="77777777" w:rsidR="00311FE9" w:rsidRDefault="00311F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90" w:type="dxa"/>
      <w:tblBorders>
        <w:top w:val="single" w:sz="36" w:space="0" w:color="242852" w:themeColor="text2"/>
        <w:left w:val="single" w:sz="36" w:space="0" w:color="242852" w:themeColor="text2"/>
        <w:bottom w:val="single" w:sz="36" w:space="0" w:color="242852" w:themeColor="text2"/>
        <w:right w:val="single" w:sz="36" w:space="0" w:color="242852" w:themeColor="text2"/>
        <w:insideH w:val="single" w:sz="36" w:space="0" w:color="242852" w:themeColor="text2"/>
        <w:insideV w:val="single" w:sz="36" w:space="0" w:color="242852" w:themeColor="text2"/>
      </w:tblBorders>
      <w:tblLook w:val="0000" w:firstRow="0" w:lastRow="0" w:firstColumn="0" w:lastColumn="0" w:noHBand="0" w:noVBand="0"/>
    </w:tblPr>
    <w:tblGrid>
      <w:gridCol w:w="9990"/>
    </w:tblGrid>
    <w:tr w:rsidR="00D077E9" w14:paraId="2032C89A" w14:textId="77777777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297FD5" w:themeColor="accent3"/>
            <w:right w:val="nil"/>
          </w:tcBorders>
        </w:tcPr>
        <w:p w14:paraId="2E5C2637" w14:textId="77777777" w:rsidR="00D077E9" w:rsidRDefault="00D077E9">
          <w:pPr>
            <w:pStyle w:val="Header"/>
          </w:pPr>
        </w:p>
      </w:tc>
    </w:tr>
  </w:tbl>
  <w:p w14:paraId="57466D66" w14:textId="77777777" w:rsidR="00D077E9" w:rsidRDefault="00D077E9" w:rsidP="00D077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15E3C"/>
    <w:multiLevelType w:val="hybridMultilevel"/>
    <w:tmpl w:val="FFF61C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007158"/>
    <w:multiLevelType w:val="multilevel"/>
    <w:tmpl w:val="041C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A6661"/>
    <w:multiLevelType w:val="hybridMultilevel"/>
    <w:tmpl w:val="DE248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86C71"/>
    <w:multiLevelType w:val="hybridMultilevel"/>
    <w:tmpl w:val="0416F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A3159"/>
    <w:multiLevelType w:val="hybridMultilevel"/>
    <w:tmpl w:val="DE2CB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E5FE7"/>
    <w:multiLevelType w:val="multilevel"/>
    <w:tmpl w:val="C6DE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42549"/>
    <w:multiLevelType w:val="hybridMultilevel"/>
    <w:tmpl w:val="47B44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F0440"/>
    <w:multiLevelType w:val="hybridMultilevel"/>
    <w:tmpl w:val="76620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D4C9E"/>
    <w:multiLevelType w:val="hybridMultilevel"/>
    <w:tmpl w:val="FB4C2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5003D0"/>
    <w:multiLevelType w:val="multilevel"/>
    <w:tmpl w:val="D334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63141"/>
    <w:multiLevelType w:val="multilevel"/>
    <w:tmpl w:val="8CA2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E21072"/>
    <w:multiLevelType w:val="multilevel"/>
    <w:tmpl w:val="44E0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C2EB8"/>
    <w:multiLevelType w:val="hybridMultilevel"/>
    <w:tmpl w:val="26A848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EF001A"/>
    <w:multiLevelType w:val="hybridMultilevel"/>
    <w:tmpl w:val="2CF2A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8C1C00"/>
    <w:multiLevelType w:val="hybridMultilevel"/>
    <w:tmpl w:val="CFB4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BD0479"/>
    <w:multiLevelType w:val="multilevel"/>
    <w:tmpl w:val="A692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E3EEF"/>
    <w:multiLevelType w:val="multilevel"/>
    <w:tmpl w:val="1A16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33790"/>
    <w:multiLevelType w:val="multilevel"/>
    <w:tmpl w:val="95A4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10"/>
  </w:num>
  <w:num w:numId="4">
    <w:abstractNumId w:val="16"/>
  </w:num>
  <w:num w:numId="5">
    <w:abstractNumId w:val="5"/>
  </w:num>
  <w:num w:numId="6">
    <w:abstractNumId w:val="9"/>
  </w:num>
  <w:num w:numId="7">
    <w:abstractNumId w:val="15"/>
  </w:num>
  <w:num w:numId="8">
    <w:abstractNumId w:val="11"/>
  </w:num>
  <w:num w:numId="9">
    <w:abstractNumId w:val="6"/>
  </w:num>
  <w:num w:numId="10">
    <w:abstractNumId w:val="13"/>
  </w:num>
  <w:num w:numId="11">
    <w:abstractNumId w:val="7"/>
  </w:num>
  <w:num w:numId="12">
    <w:abstractNumId w:val="4"/>
  </w:num>
  <w:num w:numId="13">
    <w:abstractNumId w:val="0"/>
  </w:num>
  <w:num w:numId="14">
    <w:abstractNumId w:val="14"/>
  </w:num>
  <w:num w:numId="15">
    <w:abstractNumId w:val="3"/>
  </w:num>
  <w:num w:numId="16">
    <w:abstractNumId w:val="8"/>
  </w:num>
  <w:num w:numId="17">
    <w:abstractNumId w:val="2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2C5"/>
    <w:rsid w:val="0002482E"/>
    <w:rsid w:val="00050324"/>
    <w:rsid w:val="000572AC"/>
    <w:rsid w:val="000927B2"/>
    <w:rsid w:val="00096C11"/>
    <w:rsid w:val="000A0150"/>
    <w:rsid w:val="000D0741"/>
    <w:rsid w:val="000E63C9"/>
    <w:rsid w:val="00130E9D"/>
    <w:rsid w:val="00136495"/>
    <w:rsid w:val="00150A6D"/>
    <w:rsid w:val="0015205A"/>
    <w:rsid w:val="00185B35"/>
    <w:rsid w:val="001877CB"/>
    <w:rsid w:val="001D1FCC"/>
    <w:rsid w:val="001F2BC8"/>
    <w:rsid w:val="001F5F6B"/>
    <w:rsid w:val="002130FE"/>
    <w:rsid w:val="00243EBC"/>
    <w:rsid w:val="00246A35"/>
    <w:rsid w:val="00281E03"/>
    <w:rsid w:val="00284348"/>
    <w:rsid w:val="002A0B57"/>
    <w:rsid w:val="002D6FBC"/>
    <w:rsid w:val="002F51F5"/>
    <w:rsid w:val="00311FE9"/>
    <w:rsid w:val="00312137"/>
    <w:rsid w:val="00330359"/>
    <w:rsid w:val="003359FC"/>
    <w:rsid w:val="0033762F"/>
    <w:rsid w:val="00337D57"/>
    <w:rsid w:val="0035000E"/>
    <w:rsid w:val="003503B8"/>
    <w:rsid w:val="00366C7E"/>
    <w:rsid w:val="00384EA3"/>
    <w:rsid w:val="003949CC"/>
    <w:rsid w:val="003A39A1"/>
    <w:rsid w:val="003C2191"/>
    <w:rsid w:val="003D3863"/>
    <w:rsid w:val="003F30B3"/>
    <w:rsid w:val="004110DE"/>
    <w:rsid w:val="0044085A"/>
    <w:rsid w:val="00477D59"/>
    <w:rsid w:val="0048185D"/>
    <w:rsid w:val="004944A4"/>
    <w:rsid w:val="004B21A5"/>
    <w:rsid w:val="005037F0"/>
    <w:rsid w:val="00516A86"/>
    <w:rsid w:val="005275F6"/>
    <w:rsid w:val="00572102"/>
    <w:rsid w:val="005B1288"/>
    <w:rsid w:val="005D70A6"/>
    <w:rsid w:val="005F1BB0"/>
    <w:rsid w:val="00636C48"/>
    <w:rsid w:val="00656C4D"/>
    <w:rsid w:val="006A5068"/>
    <w:rsid w:val="006E5716"/>
    <w:rsid w:val="007302B3"/>
    <w:rsid w:val="00730733"/>
    <w:rsid w:val="00730E3A"/>
    <w:rsid w:val="00736AAF"/>
    <w:rsid w:val="00765B2A"/>
    <w:rsid w:val="0077087F"/>
    <w:rsid w:val="00783A34"/>
    <w:rsid w:val="007A3FE1"/>
    <w:rsid w:val="007C6B52"/>
    <w:rsid w:val="007D16C5"/>
    <w:rsid w:val="00832DB3"/>
    <w:rsid w:val="008369D9"/>
    <w:rsid w:val="00862FE4"/>
    <w:rsid w:val="0086389A"/>
    <w:rsid w:val="00866334"/>
    <w:rsid w:val="0087605E"/>
    <w:rsid w:val="008A6053"/>
    <w:rsid w:val="008B1FEE"/>
    <w:rsid w:val="00903C32"/>
    <w:rsid w:val="00916B16"/>
    <w:rsid w:val="009173B9"/>
    <w:rsid w:val="0093335D"/>
    <w:rsid w:val="0093613E"/>
    <w:rsid w:val="00943026"/>
    <w:rsid w:val="00957294"/>
    <w:rsid w:val="00966B81"/>
    <w:rsid w:val="009724D3"/>
    <w:rsid w:val="009A3D77"/>
    <w:rsid w:val="009B5D3D"/>
    <w:rsid w:val="009C7720"/>
    <w:rsid w:val="00A23AFA"/>
    <w:rsid w:val="00A2646F"/>
    <w:rsid w:val="00A31B3E"/>
    <w:rsid w:val="00A532F3"/>
    <w:rsid w:val="00A81171"/>
    <w:rsid w:val="00A8489E"/>
    <w:rsid w:val="00A91596"/>
    <w:rsid w:val="00AC29F3"/>
    <w:rsid w:val="00B231E5"/>
    <w:rsid w:val="00B256DC"/>
    <w:rsid w:val="00B7751A"/>
    <w:rsid w:val="00B91D34"/>
    <w:rsid w:val="00BF48D8"/>
    <w:rsid w:val="00C02B87"/>
    <w:rsid w:val="00C4086D"/>
    <w:rsid w:val="00C84A8B"/>
    <w:rsid w:val="00CA1896"/>
    <w:rsid w:val="00CB2372"/>
    <w:rsid w:val="00CB5B28"/>
    <w:rsid w:val="00CE5849"/>
    <w:rsid w:val="00CF5371"/>
    <w:rsid w:val="00D0323A"/>
    <w:rsid w:val="00D0559F"/>
    <w:rsid w:val="00D077E9"/>
    <w:rsid w:val="00D1694B"/>
    <w:rsid w:val="00D42CB7"/>
    <w:rsid w:val="00D5413D"/>
    <w:rsid w:val="00D570A9"/>
    <w:rsid w:val="00D61650"/>
    <w:rsid w:val="00D70D02"/>
    <w:rsid w:val="00D770C7"/>
    <w:rsid w:val="00D86945"/>
    <w:rsid w:val="00D90290"/>
    <w:rsid w:val="00DA0D95"/>
    <w:rsid w:val="00DA3D17"/>
    <w:rsid w:val="00DD152F"/>
    <w:rsid w:val="00DE213F"/>
    <w:rsid w:val="00DF027C"/>
    <w:rsid w:val="00E00A32"/>
    <w:rsid w:val="00E22ACD"/>
    <w:rsid w:val="00E50F50"/>
    <w:rsid w:val="00E620B0"/>
    <w:rsid w:val="00E81B40"/>
    <w:rsid w:val="00E932C5"/>
    <w:rsid w:val="00EF555B"/>
    <w:rsid w:val="00F0246E"/>
    <w:rsid w:val="00F027BB"/>
    <w:rsid w:val="00F11DCF"/>
    <w:rsid w:val="00F162EA"/>
    <w:rsid w:val="00F45D6D"/>
    <w:rsid w:val="00F47F5F"/>
    <w:rsid w:val="00F52D27"/>
    <w:rsid w:val="00F66AC8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0C42C5EB"/>
  <w15:docId w15:val="{520B8914-537E-49AF-849A-113481E31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4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242852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1B1D3D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242852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242852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D077E9"/>
    <w:rPr>
      <w:rFonts w:asciiTheme="majorHAnsi" w:eastAsiaTheme="majorEastAsia" w:hAnsiTheme="majorHAnsi" w:cstheme="majorBidi"/>
      <w:b/>
      <w:color w:val="1B1D3D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242852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DF027C"/>
    <w:rPr>
      <w:b w:val="0"/>
    </w:rPr>
  </w:style>
  <w:style w:type="paragraph" w:customStyle="1" w:styleId="EmphasisText">
    <w:name w:val="Emphasis Text"/>
    <w:basedOn w:val="Normal"/>
    <w:link w:val="EmphasisTextChar"/>
    <w:qFormat/>
    <w:rsid w:val="00DF027C"/>
  </w:style>
  <w:style w:type="character" w:customStyle="1" w:styleId="ContentChar">
    <w:name w:val="Content Char"/>
    <w:basedOn w:val="DefaultParagraphFont"/>
    <w:link w:val="Content"/>
    <w:rsid w:val="00DF027C"/>
    <w:rPr>
      <w:rFonts w:eastAsiaTheme="minorEastAsia"/>
      <w:color w:val="242852" w:themeColor="text2"/>
      <w:sz w:val="28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242852" w:themeColor="text2"/>
      <w:sz w:val="28"/>
      <w:szCs w:val="22"/>
    </w:rPr>
  </w:style>
  <w:style w:type="paragraph" w:styleId="NormalWeb">
    <w:name w:val="Normal (Web)"/>
    <w:basedOn w:val="Normal"/>
    <w:uiPriority w:val="99"/>
    <w:semiHidden/>
    <w:unhideWhenUsed/>
    <w:rsid w:val="00F66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1364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1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0.jpe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sal\AppData\Local\Microsoft\Office\16.0\DTS\en-US%7bACAC88F5-2335-4B40-B45A-ACAE1B76BEB1%7d\%7b579B3F01-FD9A-49E8-9B66-4A5E5C3F8D59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B4362A7D8274C028F8B03C4F17087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B792B-7916-4848-876A-4C39990E347C}"/>
      </w:docPartPr>
      <w:docPartBody>
        <w:p w:rsidR="00D67493" w:rsidRDefault="00A05AE1">
          <w:pPr>
            <w:pStyle w:val="BB4362A7D8274C028F8B03C4F17087CC"/>
          </w:pPr>
          <w:r w:rsidRPr="00D86945">
            <w:rPr>
              <w:rStyle w:val="SubtitleChar"/>
              <w:b/>
            </w:rPr>
            <w:fldChar w:fldCharType="begin"/>
          </w:r>
          <w:r w:rsidRPr="00D86945">
            <w:rPr>
              <w:rStyle w:val="SubtitleChar"/>
            </w:rPr>
            <w:instrText xml:space="preserve"> DATE  \@ "MMMM d"  \* MERGEFORMAT </w:instrText>
          </w:r>
          <w:r w:rsidRPr="00D86945">
            <w:rPr>
              <w:rStyle w:val="SubtitleChar"/>
              <w:b/>
            </w:rPr>
            <w:fldChar w:fldCharType="separate"/>
          </w:r>
          <w:r>
            <w:rPr>
              <w:rStyle w:val="SubtitleChar"/>
            </w:rPr>
            <w:t>December 2</w:t>
          </w:r>
          <w:r w:rsidRPr="00D86945">
            <w:rPr>
              <w:rStyle w:val="SubtitleChar"/>
              <w:b/>
            </w:rPr>
            <w:fldChar w:fldCharType="end"/>
          </w:r>
        </w:p>
      </w:docPartBody>
    </w:docPart>
    <w:docPart>
      <w:docPartPr>
        <w:name w:val="E411F7A55ED34B60A0BC5360CF7F28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20AE6F-AEA0-4B4F-8F2E-9245412923EE}"/>
      </w:docPartPr>
      <w:docPartBody>
        <w:p w:rsidR="00D67493" w:rsidRDefault="00A05AE1">
          <w:pPr>
            <w:pStyle w:val="E411F7A55ED34B60A0BC5360CF7F2861"/>
          </w:pPr>
          <w:r>
            <w:t>COMPANY NAME</w:t>
          </w:r>
        </w:p>
      </w:docPartBody>
    </w:docPart>
    <w:docPart>
      <w:docPartPr>
        <w:name w:val="903DF22226874CA4A0FACB172422B7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34D4B6-CC00-4945-8478-23A645FD35D4}"/>
      </w:docPartPr>
      <w:docPartBody>
        <w:p w:rsidR="00D67493" w:rsidRDefault="00A05AE1">
          <w:pPr>
            <w:pStyle w:val="903DF22226874CA4A0FACB172422B77D"/>
          </w:pPr>
          <w:r>
            <w:t>Your Name</w:t>
          </w:r>
        </w:p>
      </w:docPartBody>
    </w:docPart>
    <w:docPart>
      <w:docPartPr>
        <w:name w:val="012C3755E38B465FA69C90D5AD319E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B6EB04-F8BD-464D-B359-977C233C4A0A}"/>
      </w:docPartPr>
      <w:docPartBody>
        <w:p w:rsidR="00D67493" w:rsidRDefault="00A05AE1">
          <w:pPr>
            <w:pStyle w:val="012C3755E38B465FA69C90D5AD319E2D"/>
          </w:pPr>
          <w:r w:rsidRPr="00DF027C">
            <w:t>Subtitle Text Here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AE1"/>
    <w:rsid w:val="00342FA4"/>
    <w:rsid w:val="004D7603"/>
    <w:rsid w:val="00A05AE1"/>
    <w:rsid w:val="00A7096C"/>
    <w:rsid w:val="00D67493"/>
    <w:rsid w:val="00E3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Pr>
      <w:caps/>
      <w:color w:val="44546A" w:themeColor="text2"/>
      <w:spacing w:val="20"/>
      <w:sz w:val="32"/>
    </w:rPr>
  </w:style>
  <w:style w:type="paragraph" w:customStyle="1" w:styleId="BB4362A7D8274C028F8B03C4F17087CC">
    <w:name w:val="BB4362A7D8274C028F8B03C4F17087CC"/>
  </w:style>
  <w:style w:type="paragraph" w:customStyle="1" w:styleId="E411F7A55ED34B60A0BC5360CF7F2861">
    <w:name w:val="E411F7A55ED34B60A0BC5360CF7F2861"/>
  </w:style>
  <w:style w:type="paragraph" w:customStyle="1" w:styleId="903DF22226874CA4A0FACB172422B77D">
    <w:name w:val="903DF22226874CA4A0FACB172422B77D"/>
  </w:style>
  <w:style w:type="paragraph" w:customStyle="1" w:styleId="012C3755E38B465FA69C90D5AD319E2D">
    <w:name w:val="012C3755E38B465FA69C90D5AD319E2D"/>
  </w:style>
  <w:style w:type="paragraph" w:customStyle="1" w:styleId="940D5EDB44944A84AAAFD5BFB0B785F5">
    <w:name w:val="940D5EDB44944A84AAAFD5BFB0B785F5"/>
  </w:style>
  <w:style w:type="paragraph" w:customStyle="1" w:styleId="5955BAB2C44E4F47AC53D99B85B2C4F3">
    <w:name w:val="5955BAB2C44E4F47AC53D99B85B2C4F3"/>
  </w:style>
  <w:style w:type="paragraph" w:customStyle="1" w:styleId="87C518A0B448452986A5A42AC34C816E">
    <w:name w:val="87C518A0B448452986A5A42AC34C816E"/>
  </w:style>
  <w:style w:type="paragraph" w:customStyle="1" w:styleId="4F902BD1272A4498998C637ADC79247F">
    <w:name w:val="4F902BD1272A4498998C637ADC7924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Dr. Roland Yaw Kudozia &amp; Peter M. Onyekwere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{579B3F01-FD9A-49E8-9B66-4A5E5C3F8D59}tf16392850_win32</Template>
  <TotalTime>75</TotalTime>
  <Pages>11</Pages>
  <Words>938</Words>
  <Characters>5150</Characters>
  <Application>Microsoft Office Word</Application>
  <DocSecurity>0</DocSecurity>
  <Lines>166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ansalabs@outlook.com</dc:creator>
  <cp:keywords/>
  <cp:lastModifiedBy>Peter Onyekwere</cp:lastModifiedBy>
  <cp:revision>11</cp:revision>
  <cp:lastPrinted>2006-08-01T17:47:00Z</cp:lastPrinted>
  <dcterms:created xsi:type="dcterms:W3CDTF">2025-09-02T13:00:00Z</dcterms:created>
  <dcterms:modified xsi:type="dcterms:W3CDTF">2025-09-05T09:16:00Z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  <property fmtid="{D5CDD505-2E9C-101B-9397-08002B2CF9AE}" pid="3" name="GrammarlyDocumentId">
    <vt:lpwstr>f611b3fa-8dd2-486f-b42e-e69121350fe1</vt:lpwstr>
  </property>
</Properties>
</file>